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676"/>
        <w:gridCol w:w="630"/>
        <w:gridCol w:w="7740"/>
      </w:tblGrid>
      <w:tr w:rsidR="00682EC8" w14:paraId="651FFB74" w14:textId="77777777" w:rsidTr="00F86647">
        <w:trPr>
          <w:cantSplit/>
          <w:trHeight w:val="4680"/>
        </w:trPr>
        <w:tc>
          <w:tcPr>
            <w:tcW w:w="2474" w:type="dxa"/>
            <w:gridSpan w:val="2"/>
            <w:textDirection w:val="btLr"/>
          </w:tcPr>
          <w:p w14:paraId="6CDB27B9" w14:textId="48BE704C" w:rsidR="00682EC8" w:rsidRDefault="00B54A4A" w:rsidP="003E3262">
            <w:pPr>
              <w:pStyle w:val="Title"/>
            </w:pPr>
            <w:r>
              <w:t>POWERPLATFORM</w:t>
            </w:r>
          </w:p>
          <w:p w14:paraId="2E8FCEFB" w14:textId="3C4FB107" w:rsidR="00682EC8" w:rsidRPr="00382BBF" w:rsidRDefault="00B54A4A" w:rsidP="003E3262">
            <w:pPr>
              <w:pStyle w:val="Subtitle"/>
            </w:pPr>
            <w:r>
              <w:t>RELEASE PIPELINE</w:t>
            </w:r>
          </w:p>
        </w:tc>
        <w:tc>
          <w:tcPr>
            <w:tcW w:w="9046" w:type="dxa"/>
            <w:gridSpan w:val="3"/>
            <w:vMerge w:val="restart"/>
            <w:vAlign w:val="center"/>
          </w:tcPr>
          <w:p w14:paraId="5E0446E1" w14:textId="77777777" w:rsidR="00682EC8" w:rsidRDefault="00682EC8" w:rsidP="00F86647">
            <w:pPr>
              <w:pStyle w:val="Image"/>
              <w:jc w:val="right"/>
            </w:pPr>
            <w:r>
              <mc:AlternateContent>
                <mc:Choice Requires="wpg">
                  <w:drawing>
                    <wp:inline distT="0" distB="0" distL="0" distR="0" wp14:anchorId="3496DF0B" wp14:editId="1AF78BC1">
                      <wp:extent cx="5577840" cy="6411826"/>
                      <wp:effectExtent l="0" t="0" r="3810" b="825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1" cstate="screen">
                                    <a:extLst>
                                      <a:ext uri="{28A0092B-C50C-407E-A947-70E740481C1C}">
                                        <a14:useLocalDpi xmlns:a14="http://schemas.microsoft.com/office/drawing/2010/main"/>
                                      </a:ext>
                                    </a:extLst>
                                  </a:blip>
                                  <a:srcRect/>
                                  <a:stretch>
                                    <a:fillRect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7AB1A9" id="Group 13" o:spid="_x0000_s1026" alt="Cover image on first page" style="width:439.2pt;height:504.85pt;mso-position-horizontal-relative:char;mso-position-vertical-relative:line"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2"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" adj="4655" fillcolor="#297fd5 [3206]"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&#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" adj="4656" fillcolor="#297fd5 [3206]" stroked="f" strokeweight="1pt">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" adj="4654" filled="f" strokecolor="black [3213]" strokeweight="1pt"/>
                      <w10:anchorlock/>
                    </v:group>
                  </w:pict>
                </mc:Fallback>
              </mc:AlternateContent>
            </w:r>
          </w:p>
        </w:tc>
      </w:tr>
      <w:tr w:rsidR="00682EC8" w14:paraId="3F3A3D3B" w14:textId="77777777" w:rsidTr="00682EC8">
        <w:trPr>
          <w:trHeight w:val="450"/>
        </w:trPr>
        <w:tc>
          <w:tcPr>
            <w:tcW w:w="810" w:type="dxa"/>
            <w:vAlign w:val="bottom"/>
          </w:tcPr>
          <w:p w14:paraId="16FE898E" w14:textId="77777777" w:rsidR="00682EC8" w:rsidRPr="00C36D8A" w:rsidRDefault="00682EC8" w:rsidP="00682EC8">
            <w:pPr>
              <w:pStyle w:val="NoSpacing"/>
            </w:pPr>
          </w:p>
        </w:tc>
        <w:tc>
          <w:tcPr>
            <w:tcW w:w="1664" w:type="dxa"/>
            <w:vAlign w:val="bottom"/>
          </w:tcPr>
          <w:p w14:paraId="3DEFBC17" w14:textId="77777777" w:rsidR="00682EC8" w:rsidRPr="00C36D8A" w:rsidRDefault="00682EC8" w:rsidP="00682EC8">
            <w:pPr>
              <w:pStyle w:val="NoSpacing"/>
            </w:pPr>
          </w:p>
        </w:tc>
        <w:tc>
          <w:tcPr>
            <w:tcW w:w="9046" w:type="dxa"/>
            <w:gridSpan w:val="3"/>
            <w:vMerge/>
            <w:vAlign w:val="bottom"/>
          </w:tcPr>
          <w:p w14:paraId="310F9E57" w14:textId="77777777" w:rsidR="00682EC8" w:rsidRDefault="00682EC8" w:rsidP="00682EC8">
            <w:pPr>
              <w:pStyle w:val="NoSpacing"/>
            </w:pPr>
          </w:p>
        </w:tc>
      </w:tr>
      <w:tr w:rsidR="00682EC8" w:rsidRPr="00682EC8" w14:paraId="114E01A0" w14:textId="77777777" w:rsidTr="00682EC8">
        <w:trPr>
          <w:trHeight w:val="68"/>
        </w:trPr>
        <w:tc>
          <w:tcPr>
            <w:tcW w:w="810" w:type="dxa"/>
            <w:shd w:val="clear" w:color="auto" w:fill="000000" w:themeFill="text1"/>
            <w:vAlign w:val="bottom"/>
          </w:tcPr>
          <w:p w14:paraId="384BE12B" w14:textId="77777777" w:rsidR="00682EC8" w:rsidRPr="00682EC8" w:rsidRDefault="00682EC8" w:rsidP="00682EC8">
            <w:pPr>
              <w:pStyle w:val="NoSpacing"/>
              <w:rPr>
                <w:sz w:val="8"/>
              </w:rPr>
            </w:pPr>
          </w:p>
        </w:tc>
        <w:tc>
          <w:tcPr>
            <w:tcW w:w="1664" w:type="dxa"/>
            <w:vAlign w:val="bottom"/>
          </w:tcPr>
          <w:p w14:paraId="5209F534" w14:textId="77777777" w:rsidR="00682EC8" w:rsidRPr="00682EC8" w:rsidRDefault="00682EC8" w:rsidP="00682EC8">
            <w:pPr>
              <w:pStyle w:val="NoSpacing"/>
              <w:rPr>
                <w:sz w:val="8"/>
              </w:rPr>
            </w:pPr>
          </w:p>
        </w:tc>
        <w:tc>
          <w:tcPr>
            <w:tcW w:w="9046" w:type="dxa"/>
            <w:gridSpan w:val="3"/>
            <w:vMerge/>
            <w:vAlign w:val="bottom"/>
          </w:tcPr>
          <w:p w14:paraId="6310A9C6" w14:textId="77777777" w:rsidR="00682EC8" w:rsidRPr="00682EC8" w:rsidRDefault="00682EC8" w:rsidP="00682EC8">
            <w:pPr>
              <w:pStyle w:val="NoSpacing"/>
              <w:rPr>
                <w:sz w:val="8"/>
              </w:rPr>
            </w:pPr>
          </w:p>
        </w:tc>
      </w:tr>
      <w:tr w:rsidR="00682EC8" w14:paraId="36674771" w14:textId="77777777" w:rsidTr="00682EC8">
        <w:trPr>
          <w:trHeight w:val="4464"/>
        </w:trPr>
        <w:tc>
          <w:tcPr>
            <w:tcW w:w="2474" w:type="dxa"/>
            <w:gridSpan w:val="2"/>
            <w:vAlign w:val="bottom"/>
          </w:tcPr>
          <w:p w14:paraId="78A111CA" w14:textId="42B3EF6E" w:rsidR="00682EC8" w:rsidRPr="007B210A" w:rsidRDefault="00B54A4A" w:rsidP="007B210A">
            <w:pPr>
              <w:rPr>
                <w:rFonts w:asciiTheme="majorHAnsi" w:hAnsiTheme="majorHAnsi" w:cstheme="majorHAnsi"/>
                <w:sz w:val="72"/>
                <w:szCs w:val="72"/>
              </w:rPr>
            </w:pPr>
            <w:r w:rsidRPr="007B210A">
              <w:rPr>
                <w:rFonts w:asciiTheme="majorHAnsi" w:hAnsiTheme="majorHAnsi" w:cstheme="majorHAnsi"/>
                <w:sz w:val="72"/>
                <w:szCs w:val="72"/>
              </w:rPr>
              <w:t>ALM</w:t>
            </w:r>
          </w:p>
        </w:tc>
        <w:tc>
          <w:tcPr>
            <w:tcW w:w="9046" w:type="dxa"/>
            <w:gridSpan w:val="3"/>
            <w:vMerge/>
            <w:vAlign w:val="bottom"/>
          </w:tcPr>
          <w:p w14:paraId="56347B33" w14:textId="77777777" w:rsidR="00682EC8" w:rsidRDefault="00682EC8" w:rsidP="000871A1"/>
        </w:tc>
      </w:tr>
      <w:tr w:rsidR="00682EC8" w14:paraId="2BE50815" w14:textId="77777777" w:rsidTr="00682EC8">
        <w:trPr>
          <w:trHeight w:val="4464"/>
        </w:trPr>
        <w:tc>
          <w:tcPr>
            <w:tcW w:w="3150" w:type="dxa"/>
            <w:gridSpan w:val="3"/>
          </w:tcPr>
          <w:p w14:paraId="332C93D1" w14:textId="396DCD84" w:rsidR="00682EC8" w:rsidRPr="003E3262" w:rsidRDefault="00682EC8" w:rsidP="00682EC8">
            <w:pPr>
              <w:pStyle w:val="TOC1"/>
            </w:pPr>
          </w:p>
          <w:p w14:paraId="1ACE0C2E" w14:textId="69F79FCE" w:rsidR="00682EC8" w:rsidRDefault="00B54A4A" w:rsidP="00BD2D2F">
            <w:pPr>
              <w:pStyle w:val="TOC2"/>
            </w:pPr>
            <w:r>
              <w:t xml:space="preserve">ALM OVERVIEW FOR ENTERPRISE POWERPLATFORM IMLEMENTATION </w:t>
            </w:r>
          </w:p>
        </w:tc>
        <w:tc>
          <w:tcPr>
            <w:tcW w:w="630" w:type="dxa"/>
          </w:tcPr>
          <w:p w14:paraId="6DB5F95B" w14:textId="77777777" w:rsidR="00682EC8" w:rsidRDefault="00682EC8" w:rsidP="00682EC8"/>
        </w:tc>
        <w:tc>
          <w:tcPr>
            <w:tcW w:w="7740" w:type="dxa"/>
          </w:tcPr>
          <w:p w14:paraId="792BFE2F" w14:textId="0A42073D" w:rsidR="00682EC8" w:rsidRPr="0065723F" w:rsidRDefault="00362DAA" w:rsidP="0065723F">
            <w:pPr>
              <w:pStyle w:val="Heading1"/>
            </w:pPr>
            <w:bookmarkStart w:id="0" w:name="_Toc106228516"/>
            <w:r>
              <w:t>DEPT</w:t>
            </w:r>
            <w:r w:rsidR="00B54A4A">
              <w:t xml:space="preserve"> – DYNAMICS 365/PORTALS ALM</w:t>
            </w:r>
            <w:bookmarkEnd w:id="0"/>
          </w:p>
          <w:p w14:paraId="27C34118" w14:textId="4A19D265" w:rsidR="00682EC8" w:rsidRPr="003E3262" w:rsidRDefault="007D311F" w:rsidP="00A50BCD">
            <w:pPr>
              <w:pStyle w:val="Heading2"/>
            </w:pPr>
            <w:bookmarkStart w:id="1" w:name="_Toc106228517"/>
            <w:r>
              <w:t>CI/CD –</w:t>
            </w:r>
            <w:r w:rsidR="00454920">
              <w:t xml:space="preserve"> </w:t>
            </w:r>
            <w:r>
              <w:t>PIPELINE AUTOMATION</w:t>
            </w:r>
            <w:r w:rsidR="00B54A4A">
              <w:t xml:space="preserve"> </w:t>
            </w:r>
            <w:r w:rsidR="00454920">
              <w:t>EXTENSION</w:t>
            </w:r>
            <w:bookmarkEnd w:id="1"/>
          </w:p>
          <w:p w14:paraId="3CC3501C" w14:textId="7572DE26" w:rsidR="00682EC8" w:rsidRDefault="00B54A4A" w:rsidP="00B54A4A">
            <w:r>
              <w:t>THIS DOCUMENT INFORMS THE READER ON THE PROCESS FOR SOURCE CODE VERSIONING FOR DYNAMICS 365 SOLUTIONS, REFERENCE DATA, AND POWERAPPS PORTALS USING AZURE DEVOPS POWERPLATFORM BUILD TOOLS, GIT, AND THE POWERPLATFORM CLI</w:t>
            </w:r>
          </w:p>
        </w:tc>
      </w:tr>
    </w:tbl>
    <w:p w14:paraId="0C73D32A" w14:textId="77777777" w:rsidR="00011B82" w:rsidRPr="00682EC8" w:rsidRDefault="00011B82" w:rsidP="00682EC8">
      <w:pPr>
        <w:pStyle w:val="NoSpacing"/>
        <w:rPr>
          <w:sz w:val="16"/>
        </w:rPr>
      </w:pPr>
      <w:r w:rsidRPr="00682EC8">
        <w:rPr>
          <w:sz w:val="16"/>
        </w:rPr>
        <w:br w:type="page"/>
      </w:r>
    </w:p>
    <w:p w14:paraId="57A3739B" w14:textId="00F89674" w:rsidR="00996406" w:rsidRDefault="009E38A3" w:rsidP="000460D4">
      <w:pPr>
        <w:pStyle w:val="Title"/>
      </w:pPr>
      <w:r>
        <w:lastRenderedPageBreak/>
        <w:t>SUMMARY</w:t>
      </w:r>
    </w:p>
    <w:p w14:paraId="5BB0A393" w14:textId="79A3A142" w:rsidR="009E38A3" w:rsidRDefault="009E38A3" w:rsidP="00F86647">
      <w:pPr>
        <w:pStyle w:val="NoSpacing"/>
        <w:rPr>
          <w:sz w:val="24"/>
          <w:szCs w:val="24"/>
        </w:rPr>
      </w:pPr>
      <w:r>
        <w:rPr>
          <w:sz w:val="24"/>
          <w:szCs w:val="24"/>
        </w:rPr>
        <w:t xml:space="preserve">The purpose of this document is to describe and illustrate the application lifecycle management (ALM) strategy at </w:t>
      </w:r>
      <w:r w:rsidR="00362DAA">
        <w:rPr>
          <w:sz w:val="24"/>
          <w:szCs w:val="24"/>
        </w:rPr>
        <w:t>DEPT</w:t>
      </w:r>
      <w:r>
        <w:rPr>
          <w:sz w:val="24"/>
          <w:szCs w:val="24"/>
        </w:rPr>
        <w:t xml:space="preserve">.  The Dynamics 365 implementation at </w:t>
      </w:r>
      <w:r w:rsidR="00362DAA">
        <w:rPr>
          <w:sz w:val="24"/>
          <w:szCs w:val="24"/>
        </w:rPr>
        <w:t>DEPT</w:t>
      </w:r>
      <w:r>
        <w:rPr>
          <w:sz w:val="24"/>
          <w:szCs w:val="24"/>
        </w:rPr>
        <w:t xml:space="preserve"> is quickly growing and new features are being added every quarter. In addition to new features, more and more line of businesses </w:t>
      </w:r>
      <w:proofErr w:type="gramStart"/>
      <w:r w:rsidR="00270465">
        <w:rPr>
          <w:sz w:val="24"/>
          <w:szCs w:val="24"/>
        </w:rPr>
        <w:t>are</w:t>
      </w:r>
      <w:proofErr w:type="gramEnd"/>
      <w:r w:rsidR="00270465">
        <w:rPr>
          <w:sz w:val="24"/>
          <w:szCs w:val="24"/>
        </w:rPr>
        <w:t xml:space="preserve"> onboarding</w:t>
      </w:r>
      <w:r>
        <w:rPr>
          <w:sz w:val="24"/>
          <w:szCs w:val="24"/>
        </w:rPr>
        <w:t xml:space="preserve"> as well</w:t>
      </w:r>
      <w:r w:rsidR="00270465">
        <w:rPr>
          <w:sz w:val="24"/>
          <w:szCs w:val="24"/>
        </w:rPr>
        <w:t xml:space="preserve">. </w:t>
      </w:r>
      <w:r w:rsidR="00EB57DF">
        <w:rPr>
          <w:sz w:val="24"/>
          <w:szCs w:val="24"/>
        </w:rPr>
        <w:t>To</w:t>
      </w:r>
      <w:r w:rsidR="00270465">
        <w:rPr>
          <w:sz w:val="24"/>
          <w:szCs w:val="24"/>
        </w:rPr>
        <w:t xml:space="preserve"> accommodate frequent changes and optimizations to the platform to meet evolving business requirements, </w:t>
      </w:r>
      <w:r w:rsidR="00362DAA">
        <w:rPr>
          <w:sz w:val="24"/>
          <w:szCs w:val="24"/>
        </w:rPr>
        <w:t>DEPT</w:t>
      </w:r>
      <w:r w:rsidR="00270465">
        <w:rPr>
          <w:sz w:val="24"/>
          <w:szCs w:val="24"/>
        </w:rPr>
        <w:t xml:space="preserve"> is embarking on an exercise to optimize their ALM process to achieve a greater level of configuration management integrity.</w:t>
      </w:r>
    </w:p>
    <w:p w14:paraId="3B6A61E6" w14:textId="7B3A8CD1" w:rsidR="00270465" w:rsidRDefault="00270465" w:rsidP="00F86647">
      <w:pPr>
        <w:pStyle w:val="NoSpacing"/>
        <w:rPr>
          <w:sz w:val="24"/>
          <w:szCs w:val="24"/>
        </w:rPr>
      </w:pPr>
    </w:p>
    <w:p w14:paraId="10392D15" w14:textId="11D90068" w:rsidR="00270465" w:rsidRDefault="00EB57DF" w:rsidP="000460D4">
      <w:pPr>
        <w:pStyle w:val="Title"/>
      </w:pPr>
      <w:r>
        <w:t xml:space="preserve">ALM CHECKLIST </w:t>
      </w:r>
    </w:p>
    <w:p w14:paraId="63D632E7" w14:textId="2B6BAC40" w:rsidR="00EB57DF" w:rsidRDefault="00EB57DF" w:rsidP="00F86647">
      <w:pPr>
        <w:pStyle w:val="NoSpacing"/>
        <w:rPr>
          <w:sz w:val="24"/>
          <w:szCs w:val="24"/>
        </w:rPr>
      </w:pPr>
    </w:p>
    <w:tbl>
      <w:tblPr>
        <w:tblStyle w:val="TableGridLight"/>
        <w:tblW w:w="0" w:type="auto"/>
        <w:tblLook w:val="04A0" w:firstRow="1" w:lastRow="0" w:firstColumn="1" w:lastColumn="0" w:noHBand="0" w:noVBand="1"/>
      </w:tblPr>
      <w:tblGrid>
        <w:gridCol w:w="11194"/>
      </w:tblGrid>
      <w:tr w:rsidR="00862823" w14:paraId="7D869A95" w14:textId="77777777" w:rsidTr="009179A8">
        <w:tc>
          <w:tcPr>
            <w:tcW w:w="11194" w:type="dxa"/>
          </w:tcPr>
          <w:p w14:paraId="1D396FC8" w14:textId="56DF247F" w:rsidR="00862823" w:rsidRPr="00862823" w:rsidRDefault="00862823" w:rsidP="00F86647">
            <w:pPr>
              <w:pStyle w:val="NoSpacing"/>
              <w:rPr>
                <w:b/>
                <w:bCs/>
                <w:sz w:val="24"/>
                <w:szCs w:val="24"/>
              </w:rPr>
            </w:pPr>
            <w:r w:rsidRPr="00862823">
              <w:rPr>
                <w:b/>
                <w:bCs/>
                <w:sz w:val="24"/>
                <w:szCs w:val="24"/>
              </w:rPr>
              <w:t>CONVENTION</w:t>
            </w:r>
            <w:r>
              <w:rPr>
                <w:b/>
                <w:bCs/>
                <w:sz w:val="24"/>
                <w:szCs w:val="24"/>
              </w:rPr>
              <w:t>S</w:t>
            </w:r>
          </w:p>
        </w:tc>
      </w:tr>
      <w:tr w:rsidR="00862823" w14:paraId="0567413D" w14:textId="77777777" w:rsidTr="009179A8">
        <w:tc>
          <w:tcPr>
            <w:tcW w:w="11194" w:type="dxa"/>
          </w:tcPr>
          <w:p w14:paraId="2FE549EE" w14:textId="4CF14B5B" w:rsidR="00862823" w:rsidRDefault="00862823" w:rsidP="00EB57DF">
            <w:pPr>
              <w:pStyle w:val="NoSpacing"/>
              <w:rPr>
                <w:sz w:val="24"/>
                <w:szCs w:val="24"/>
              </w:rPr>
            </w:pPr>
            <w:r w:rsidRPr="00D65F9F">
              <w:t xml:space="preserve">Solutions are unpacked and version controlled in </w:t>
            </w:r>
            <w:r>
              <w:t>GIT</w:t>
            </w:r>
            <w:r w:rsidRPr="00D65F9F">
              <w:t xml:space="preserve"> </w:t>
            </w:r>
            <w:r>
              <w:t>hosted repo in Azure DevOps</w:t>
            </w:r>
            <w:r w:rsidRPr="00D65F9F">
              <w:t xml:space="preserve"> </w:t>
            </w:r>
          </w:p>
        </w:tc>
      </w:tr>
      <w:tr w:rsidR="00862823" w14:paraId="10D7E094" w14:textId="77777777" w:rsidTr="009179A8">
        <w:tc>
          <w:tcPr>
            <w:tcW w:w="11194" w:type="dxa"/>
          </w:tcPr>
          <w:p w14:paraId="653E76E2" w14:textId="25BA2730" w:rsidR="00862823" w:rsidRDefault="00862823" w:rsidP="000460D4">
            <w:pPr>
              <w:pStyle w:val="NoSpacing"/>
              <w:rPr>
                <w:sz w:val="24"/>
                <w:szCs w:val="24"/>
              </w:rPr>
            </w:pPr>
            <w:r w:rsidRPr="00D65F9F">
              <w:t xml:space="preserve">Solutions are </w:t>
            </w:r>
            <w:r>
              <w:t>repacked</w:t>
            </w:r>
            <w:r w:rsidRPr="00D65F9F">
              <w:t xml:space="preserve"> through an automated process </w:t>
            </w:r>
            <w:r>
              <w:t xml:space="preserve">and stored </w:t>
            </w:r>
            <w:proofErr w:type="gramStart"/>
            <w:r>
              <w:t>as  artefacts</w:t>
            </w:r>
            <w:proofErr w:type="gramEnd"/>
            <w:r>
              <w:t xml:space="preserve"> for releasees</w:t>
            </w:r>
          </w:p>
        </w:tc>
      </w:tr>
      <w:tr w:rsidR="00862823" w14:paraId="1FFB24BA" w14:textId="77777777" w:rsidTr="009179A8">
        <w:tc>
          <w:tcPr>
            <w:tcW w:w="11194" w:type="dxa"/>
          </w:tcPr>
          <w:p w14:paraId="2CED0193" w14:textId="1C6A696D" w:rsidR="00862823" w:rsidRDefault="00862823" w:rsidP="000460D4">
            <w:pPr>
              <w:pStyle w:val="NoSpacing"/>
              <w:rPr>
                <w:sz w:val="24"/>
                <w:szCs w:val="24"/>
              </w:rPr>
            </w:pPr>
            <w:r w:rsidRPr="00D65F9F">
              <w:t xml:space="preserve">Packages are built through an automated process that combines the required solutions and configuration data into a PackageDeployer.zip file </w:t>
            </w:r>
          </w:p>
        </w:tc>
      </w:tr>
      <w:tr w:rsidR="00862823" w14:paraId="05499D7A" w14:textId="77777777" w:rsidTr="009179A8">
        <w:tc>
          <w:tcPr>
            <w:tcW w:w="11194" w:type="dxa"/>
          </w:tcPr>
          <w:p w14:paraId="353A1352" w14:textId="66D65B9A" w:rsidR="00862823" w:rsidRPr="00D65F9F" w:rsidRDefault="00862823" w:rsidP="000460D4">
            <w:pPr>
              <w:pStyle w:val="NoSpacing"/>
            </w:pPr>
            <w:r>
              <w:t>Solutions are exported and imported as managed</w:t>
            </w:r>
          </w:p>
        </w:tc>
      </w:tr>
      <w:tr w:rsidR="00862823" w14:paraId="334B3093" w14:textId="77777777" w:rsidTr="009179A8">
        <w:tc>
          <w:tcPr>
            <w:tcW w:w="11194" w:type="dxa"/>
          </w:tcPr>
          <w:p w14:paraId="742AFA27" w14:textId="7945AA4B" w:rsidR="00862823" w:rsidRPr="00D65F9F" w:rsidRDefault="00862823" w:rsidP="000460D4">
            <w:pPr>
              <w:pStyle w:val="NoSpacing"/>
            </w:pPr>
            <w:r w:rsidRPr="00B2570E">
              <w:t xml:space="preserve">There is at least one discrete development instance per solution being developed </w:t>
            </w:r>
            <w:r>
              <w:t>(by line of business). A base solution includes common components is imported into LOB environments</w:t>
            </w:r>
          </w:p>
        </w:tc>
      </w:tr>
      <w:tr w:rsidR="00862823" w14:paraId="2489716E" w14:textId="77777777" w:rsidTr="009179A8">
        <w:tc>
          <w:tcPr>
            <w:tcW w:w="11194" w:type="dxa"/>
          </w:tcPr>
          <w:p w14:paraId="4065AA3C" w14:textId="2E3664C9" w:rsidR="00862823" w:rsidRPr="00D65F9F" w:rsidRDefault="00862823" w:rsidP="000460D4">
            <w:pPr>
              <w:pStyle w:val="NoSpacing"/>
            </w:pPr>
            <w:r w:rsidRPr="00B2570E">
              <w:t xml:space="preserve">Where multiple solutions are developed for deployment to a single production environment, the same solution publisher and prefix are used </w:t>
            </w:r>
          </w:p>
        </w:tc>
      </w:tr>
      <w:tr w:rsidR="00862823" w14:paraId="249B04C1" w14:textId="77777777" w:rsidTr="009179A8">
        <w:tc>
          <w:tcPr>
            <w:tcW w:w="11194" w:type="dxa"/>
          </w:tcPr>
          <w:p w14:paraId="5E8FA2CF" w14:textId="2A754554" w:rsidR="00862823" w:rsidRPr="00D65F9F" w:rsidRDefault="00862823" w:rsidP="000460D4">
            <w:pPr>
              <w:pStyle w:val="NoSpacing"/>
            </w:pPr>
            <w:r>
              <w:t xml:space="preserve">Pipeline can support both standard solutions and solution patches </w:t>
            </w:r>
          </w:p>
        </w:tc>
      </w:tr>
      <w:tr w:rsidR="00862823" w14:paraId="3D1E8C4E" w14:textId="77777777" w:rsidTr="009179A8">
        <w:tc>
          <w:tcPr>
            <w:tcW w:w="11194" w:type="dxa"/>
          </w:tcPr>
          <w:p w14:paraId="5E02BE23" w14:textId="39C12F90" w:rsidR="00862823" w:rsidRPr="00D65F9F" w:rsidRDefault="00862823" w:rsidP="00EB57DF">
            <w:pPr>
              <w:pStyle w:val="NoSpacing"/>
            </w:pPr>
            <w:r w:rsidRPr="00B2570E">
              <w:t xml:space="preserve">Solution.zip files and their contents are never manually edited </w:t>
            </w:r>
          </w:p>
        </w:tc>
      </w:tr>
      <w:tr w:rsidR="00862823" w14:paraId="770BFFD2" w14:textId="77777777" w:rsidTr="009179A8">
        <w:tc>
          <w:tcPr>
            <w:tcW w:w="11194" w:type="dxa"/>
          </w:tcPr>
          <w:p w14:paraId="25A28F27" w14:textId="08BBF377" w:rsidR="00862823" w:rsidRPr="00D65F9F" w:rsidRDefault="00862823" w:rsidP="00EB57DF">
            <w:pPr>
              <w:pStyle w:val="NoSpacing"/>
            </w:pPr>
            <w:r w:rsidRPr="00B2570E">
              <w:t xml:space="preserve">Where a solution being developed has dependencies on one or more solutions, the dependencies are satisfied through always importing those solutions as managed solutions into the discrete development instance for the solution being developed </w:t>
            </w:r>
            <w:r>
              <w:t>(</w:t>
            </w:r>
            <w:proofErr w:type="gramStart"/>
            <w:r>
              <w:t>e.g.</w:t>
            </w:r>
            <w:proofErr w:type="gramEnd"/>
            <w:r>
              <w:t xml:space="preserve"> Base solution)</w:t>
            </w:r>
          </w:p>
        </w:tc>
      </w:tr>
      <w:tr w:rsidR="00862823" w14:paraId="5233BB35" w14:textId="77777777" w:rsidTr="009179A8">
        <w:tc>
          <w:tcPr>
            <w:tcW w:w="11194" w:type="dxa"/>
          </w:tcPr>
          <w:p w14:paraId="22620D55" w14:textId="2402138D" w:rsidR="00862823" w:rsidRPr="00D65F9F" w:rsidRDefault="00862823" w:rsidP="00EB57DF">
            <w:pPr>
              <w:pStyle w:val="NoSpacing"/>
            </w:pPr>
            <w:r w:rsidRPr="00C44E1F">
              <w:t xml:space="preserve">Only managed solutions are deployed to environments downstream of development </w:t>
            </w:r>
          </w:p>
        </w:tc>
      </w:tr>
      <w:tr w:rsidR="00862823" w14:paraId="05C63A14" w14:textId="77777777" w:rsidTr="009179A8">
        <w:tc>
          <w:tcPr>
            <w:tcW w:w="11194" w:type="dxa"/>
          </w:tcPr>
          <w:p w14:paraId="25A1D285" w14:textId="563DE18F" w:rsidR="00862823" w:rsidRPr="00D65F9F" w:rsidRDefault="00862823" w:rsidP="00EB57DF">
            <w:pPr>
              <w:pStyle w:val="NoSpacing"/>
            </w:pPr>
            <w:r w:rsidRPr="00C44E1F">
              <w:t xml:space="preserve">All solutions are deployed via the </w:t>
            </w:r>
            <w:r>
              <w:t>release pipeline</w:t>
            </w:r>
            <w:r w:rsidRPr="00C44E1F">
              <w:t xml:space="preserve"> </w:t>
            </w:r>
          </w:p>
        </w:tc>
      </w:tr>
      <w:tr w:rsidR="00862823" w14:paraId="3C75491C" w14:textId="77777777" w:rsidTr="009179A8">
        <w:tc>
          <w:tcPr>
            <w:tcW w:w="11194" w:type="dxa"/>
          </w:tcPr>
          <w:p w14:paraId="0BB18E09" w14:textId="795D537E" w:rsidR="00862823" w:rsidRPr="00D65F9F" w:rsidRDefault="00862823" w:rsidP="00EB57DF">
            <w:pPr>
              <w:pStyle w:val="NoSpacing"/>
            </w:pPr>
            <w:r w:rsidRPr="00C44E1F">
              <w:t xml:space="preserve">No unmanaged changes are made directly to environments downstream of development </w:t>
            </w:r>
          </w:p>
        </w:tc>
      </w:tr>
      <w:tr w:rsidR="00862823" w14:paraId="51FE25E1" w14:textId="77777777" w:rsidTr="009179A8">
        <w:tc>
          <w:tcPr>
            <w:tcW w:w="11194" w:type="dxa"/>
          </w:tcPr>
          <w:p w14:paraId="34AF9289" w14:textId="490C9665" w:rsidR="00862823" w:rsidRPr="00C44E1F" w:rsidRDefault="00862823" w:rsidP="000460D4">
            <w:pPr>
              <w:pStyle w:val="NoSpacing"/>
            </w:pPr>
            <w:r w:rsidRPr="006542C5">
              <w:t xml:space="preserve">Each test case has traceability back to requirement </w:t>
            </w:r>
          </w:p>
        </w:tc>
      </w:tr>
      <w:tr w:rsidR="00862823" w14:paraId="1E00E623" w14:textId="77777777" w:rsidTr="009179A8">
        <w:tc>
          <w:tcPr>
            <w:tcW w:w="11194" w:type="dxa"/>
          </w:tcPr>
          <w:p w14:paraId="1E0017C9" w14:textId="02F26A33" w:rsidR="00862823" w:rsidRPr="00C44E1F" w:rsidRDefault="00862823" w:rsidP="000460D4">
            <w:pPr>
              <w:pStyle w:val="NoSpacing"/>
            </w:pPr>
            <w:r w:rsidRPr="006542C5">
              <w:t xml:space="preserve">Test cases are automated </w:t>
            </w:r>
          </w:p>
        </w:tc>
      </w:tr>
      <w:tr w:rsidR="00862823" w14:paraId="0AC19450" w14:textId="77777777" w:rsidTr="009179A8">
        <w:tc>
          <w:tcPr>
            <w:tcW w:w="11194" w:type="dxa"/>
          </w:tcPr>
          <w:p w14:paraId="54C51341" w14:textId="173E1AF0" w:rsidR="00862823" w:rsidRPr="006542C5" w:rsidRDefault="00862823" w:rsidP="000460D4">
            <w:pPr>
              <w:pStyle w:val="NoSpacing"/>
            </w:pPr>
            <w:r>
              <w:t>The pipeline supports configuration data transfers</w:t>
            </w:r>
          </w:p>
        </w:tc>
      </w:tr>
      <w:tr w:rsidR="00862823" w14:paraId="7DD03068" w14:textId="77777777" w:rsidTr="009179A8">
        <w:tc>
          <w:tcPr>
            <w:tcW w:w="11194" w:type="dxa"/>
          </w:tcPr>
          <w:p w14:paraId="3F636E3F" w14:textId="3CBB9075" w:rsidR="00862823" w:rsidRPr="006542C5" w:rsidRDefault="00862823" w:rsidP="000460D4">
            <w:pPr>
              <w:pStyle w:val="NoSpacing"/>
            </w:pPr>
            <w:r>
              <w:t>Exported configuration data is saved as artefacts</w:t>
            </w:r>
          </w:p>
        </w:tc>
      </w:tr>
      <w:tr w:rsidR="00862823" w14:paraId="14423CA0" w14:textId="77777777" w:rsidTr="009179A8">
        <w:tc>
          <w:tcPr>
            <w:tcW w:w="11194" w:type="dxa"/>
          </w:tcPr>
          <w:p w14:paraId="36DE0144" w14:textId="3574AC5B" w:rsidR="00862823" w:rsidRPr="006542C5" w:rsidRDefault="00862823" w:rsidP="000460D4">
            <w:pPr>
              <w:pStyle w:val="NoSpacing"/>
            </w:pPr>
            <w:r>
              <w:t>The pipeline’s runtime variables map to their own stage and run in the sequence they are provided by the user</w:t>
            </w:r>
          </w:p>
        </w:tc>
      </w:tr>
      <w:tr w:rsidR="00862823" w14:paraId="4DF6EBFA" w14:textId="77777777" w:rsidTr="009179A8">
        <w:tc>
          <w:tcPr>
            <w:tcW w:w="11194" w:type="dxa"/>
          </w:tcPr>
          <w:p w14:paraId="4C1C7CE6" w14:textId="3D60D9B3" w:rsidR="00862823" w:rsidRPr="006542C5" w:rsidRDefault="00862823" w:rsidP="000460D4">
            <w:pPr>
              <w:pStyle w:val="NoSpacing"/>
            </w:pPr>
            <w:r>
              <w:t>If any stage fails, the pipeline exits (so will not execute subsequent stages to avoid faulty deployments)</w:t>
            </w:r>
          </w:p>
        </w:tc>
      </w:tr>
      <w:tr w:rsidR="00862823" w14:paraId="57420C64" w14:textId="77777777" w:rsidTr="009179A8">
        <w:tc>
          <w:tcPr>
            <w:tcW w:w="11194" w:type="dxa"/>
          </w:tcPr>
          <w:p w14:paraId="1FB55ACC" w14:textId="147AC894" w:rsidR="00862823" w:rsidRDefault="00862823" w:rsidP="000460D4">
            <w:pPr>
              <w:pStyle w:val="NoSpacing"/>
            </w:pPr>
            <w:r>
              <w:t>Each stage generates a log artefact (</w:t>
            </w:r>
            <w:proofErr w:type="gramStart"/>
            <w:r>
              <w:t>e.g.</w:t>
            </w:r>
            <w:proofErr w:type="gramEnd"/>
            <w:r>
              <w:t xml:space="preserve"> Solution, Portal checker, diagnostics)</w:t>
            </w:r>
          </w:p>
        </w:tc>
      </w:tr>
      <w:tr w:rsidR="00862823" w14:paraId="5671EF8A" w14:textId="77777777" w:rsidTr="009179A8">
        <w:tc>
          <w:tcPr>
            <w:tcW w:w="11194" w:type="dxa"/>
          </w:tcPr>
          <w:p w14:paraId="1BE24F04" w14:textId="3DA98E03" w:rsidR="00862823" w:rsidRDefault="00862823" w:rsidP="000460D4">
            <w:pPr>
              <w:pStyle w:val="NoSpacing"/>
            </w:pPr>
            <w:r>
              <w:t>Release managers can create a release from a build which will leverage the artefacts from the build (instead of exporting these from an environment)</w:t>
            </w:r>
          </w:p>
        </w:tc>
      </w:tr>
      <w:tr w:rsidR="00862823" w14:paraId="30A099CB" w14:textId="77777777" w:rsidTr="009179A8">
        <w:tc>
          <w:tcPr>
            <w:tcW w:w="11194" w:type="dxa"/>
          </w:tcPr>
          <w:p w14:paraId="6BFF6C81" w14:textId="481FBDC2" w:rsidR="00862823" w:rsidRDefault="00862823" w:rsidP="000460D4">
            <w:pPr>
              <w:pStyle w:val="NoSpacing"/>
            </w:pPr>
            <w:r>
              <w:t>Any issues that are deemed critical by the solution checker and the portal checker will exit the pipeline</w:t>
            </w:r>
          </w:p>
        </w:tc>
      </w:tr>
      <w:tr w:rsidR="00672129" w14:paraId="6AB5930D" w14:textId="77777777" w:rsidTr="009179A8">
        <w:tc>
          <w:tcPr>
            <w:tcW w:w="11194" w:type="dxa"/>
          </w:tcPr>
          <w:p w14:paraId="33E170EA" w14:textId="1B5FC03B" w:rsidR="00672129" w:rsidRDefault="00672129" w:rsidP="000460D4">
            <w:pPr>
              <w:pStyle w:val="NoSpacing"/>
            </w:pPr>
            <w:r>
              <w:t>A default variable group is available to the build team. Each developer can clone the variable group for specific connection parameters. Alternatively, the organization can opt to leverage a single variable group to govern the connection parameters to each environment. Developers will always have access to a runtime variable and successful builds will store the resulting artefacts from these variables for future release.</w:t>
            </w:r>
          </w:p>
        </w:tc>
      </w:tr>
      <w:tr w:rsidR="00672129" w14:paraId="3DDFDE76" w14:textId="77777777" w:rsidTr="009179A8">
        <w:tc>
          <w:tcPr>
            <w:tcW w:w="11194" w:type="dxa"/>
          </w:tcPr>
          <w:p w14:paraId="7319BFCC" w14:textId="59357D15" w:rsidR="00672129" w:rsidRDefault="00672129" w:rsidP="000460D4">
            <w:pPr>
              <w:pStyle w:val="NoSpacing"/>
            </w:pPr>
            <w:r>
              <w:t>The primary development stream solution set is static. Developers can create as many solutions as they need however, their components must be migrated to the primary solutions that make up the system. The same applies for the schema files. The pipeline allows a developer to deploy their solutions to the primary dev environment where the pipeline will merge its components to the primary solution</w:t>
            </w:r>
          </w:p>
        </w:tc>
      </w:tr>
      <w:tr w:rsidR="008E6E32" w14:paraId="7FE3F665" w14:textId="77777777" w:rsidTr="009179A8">
        <w:tc>
          <w:tcPr>
            <w:tcW w:w="11194" w:type="dxa"/>
          </w:tcPr>
          <w:p w14:paraId="102F412C" w14:textId="470BAE07" w:rsidR="008E6E32" w:rsidRDefault="008E6E32" w:rsidP="000460D4">
            <w:pPr>
              <w:pStyle w:val="NoSpacing"/>
            </w:pPr>
            <w:r>
              <w:t xml:space="preserve">(OPTIONAL) In a </w:t>
            </w:r>
            <w:r w:rsidR="00D66E3A">
              <w:t>scenario</w:t>
            </w:r>
            <w:r>
              <w:t xml:space="preserve"> where </w:t>
            </w:r>
            <w:r w:rsidR="00362DAA">
              <w:t>DEPT</w:t>
            </w:r>
            <w:r>
              <w:t xml:space="preserve"> opts for developer environments or developer solutions, the pipeline will support solution component mover API calls to merge developer solution components to the BASE, </w:t>
            </w:r>
            <w:proofErr w:type="spellStart"/>
            <w:r>
              <w:t>CanExport</w:t>
            </w:r>
            <w:proofErr w:type="spellEnd"/>
            <w:r>
              <w:t>, and Sonar 360 solutions (and others for future LOB implementations)</w:t>
            </w:r>
          </w:p>
        </w:tc>
      </w:tr>
    </w:tbl>
    <w:p w14:paraId="2409607F" w14:textId="7588CA98" w:rsidR="00EB57DF" w:rsidRDefault="00EB57DF" w:rsidP="00F86647">
      <w:pPr>
        <w:pStyle w:val="NoSpacing"/>
        <w:rPr>
          <w:sz w:val="24"/>
          <w:szCs w:val="24"/>
        </w:rPr>
      </w:pPr>
    </w:p>
    <w:p w14:paraId="142A9322" w14:textId="405B2FAE" w:rsidR="00EB57DF" w:rsidRDefault="00EB57DF" w:rsidP="00F86647">
      <w:pPr>
        <w:pStyle w:val="NoSpacing"/>
        <w:rPr>
          <w:sz w:val="24"/>
          <w:szCs w:val="24"/>
        </w:rPr>
      </w:pPr>
    </w:p>
    <w:p w14:paraId="05410620" w14:textId="2B675CEE" w:rsidR="00EB57DF" w:rsidRDefault="00EB57DF" w:rsidP="00F86647">
      <w:pPr>
        <w:pStyle w:val="NoSpacing"/>
        <w:rPr>
          <w:sz w:val="24"/>
          <w:szCs w:val="24"/>
        </w:rPr>
      </w:pPr>
    </w:p>
    <w:p w14:paraId="3764CDD5" w14:textId="4987F3E1" w:rsidR="000460D4" w:rsidRDefault="000460D4" w:rsidP="00F86647">
      <w:pPr>
        <w:pStyle w:val="NoSpacing"/>
        <w:rPr>
          <w:sz w:val="24"/>
          <w:szCs w:val="24"/>
        </w:rPr>
      </w:pPr>
    </w:p>
    <w:p w14:paraId="7FA3D893" w14:textId="4BB87770" w:rsidR="00862823" w:rsidRDefault="00862823" w:rsidP="00F86647">
      <w:pPr>
        <w:pStyle w:val="NoSpacing"/>
        <w:rPr>
          <w:sz w:val="24"/>
          <w:szCs w:val="24"/>
        </w:rPr>
      </w:pPr>
    </w:p>
    <w:p w14:paraId="7ECADD39" w14:textId="4795D63B" w:rsidR="00862823" w:rsidRDefault="00862823" w:rsidP="00F86647">
      <w:pPr>
        <w:pStyle w:val="NoSpacing"/>
        <w:rPr>
          <w:sz w:val="24"/>
          <w:szCs w:val="24"/>
        </w:rPr>
      </w:pPr>
    </w:p>
    <w:p w14:paraId="5A487F75" w14:textId="2A4E862B" w:rsidR="00862823" w:rsidRDefault="00862823" w:rsidP="00F86647">
      <w:pPr>
        <w:pStyle w:val="NoSpacing"/>
        <w:rPr>
          <w:sz w:val="24"/>
          <w:szCs w:val="24"/>
        </w:rPr>
      </w:pPr>
    </w:p>
    <w:sdt>
      <w:sdtPr>
        <w:id w:val="1534305578"/>
        <w:docPartObj>
          <w:docPartGallery w:val="Table of Contents"/>
          <w:docPartUnique/>
        </w:docPartObj>
      </w:sdtPr>
      <w:sdtEndPr>
        <w:rPr>
          <w:rFonts w:asciiTheme="minorHAnsi" w:hAnsiTheme="minorHAnsi"/>
          <w:bCs/>
          <w:caps w:val="0"/>
          <w:noProof/>
          <w:color w:val="auto"/>
          <w:spacing w:val="0"/>
          <w:sz w:val="20"/>
          <w:szCs w:val="20"/>
        </w:rPr>
      </w:sdtEndPr>
      <w:sdtContent>
        <w:p w14:paraId="4C6EB001" w14:textId="5CF62836" w:rsidR="00AE5E59" w:rsidRDefault="00AE5E59">
          <w:pPr>
            <w:pStyle w:val="TOCHeading"/>
          </w:pPr>
          <w:r>
            <w:t>Table of Contents</w:t>
          </w:r>
        </w:p>
        <w:p w14:paraId="352E2001" w14:textId="66958607" w:rsidR="000573BB" w:rsidRDefault="00AE5E59">
          <w:pPr>
            <w:pStyle w:val="TOC1"/>
            <w:tabs>
              <w:tab w:val="right" w:leader="dot" w:pos="11510"/>
            </w:tabs>
            <w:rPr>
              <w:rFonts w:cstheme="minorBidi"/>
              <w:b w:val="0"/>
              <w:bCs w:val="0"/>
              <w:i w:val="0"/>
              <w:iCs w:val="0"/>
              <w:noProof/>
              <w:lang w:val="en-CA" w:eastAsia="en-US"/>
            </w:rPr>
          </w:pPr>
          <w:r>
            <w:rPr>
              <w:b w:val="0"/>
              <w:bCs w:val="0"/>
            </w:rPr>
            <w:fldChar w:fldCharType="begin"/>
          </w:r>
          <w:r>
            <w:instrText xml:space="preserve"> TOC \o "1-3" \h \z \u </w:instrText>
          </w:r>
          <w:r>
            <w:rPr>
              <w:b w:val="0"/>
              <w:bCs w:val="0"/>
            </w:rPr>
            <w:fldChar w:fldCharType="separate"/>
          </w:r>
          <w:hyperlink w:anchor="_Toc106228516" w:history="1">
            <w:r w:rsidR="00362DAA">
              <w:rPr>
                <w:rStyle w:val="Hyperlink"/>
                <w:noProof/>
              </w:rPr>
              <w:t>DEPT</w:t>
            </w:r>
            <w:r w:rsidR="000573BB" w:rsidRPr="00A944B3">
              <w:rPr>
                <w:rStyle w:val="Hyperlink"/>
                <w:noProof/>
              </w:rPr>
              <w:t xml:space="preserve"> – DYNAMICS 365/PORTALS ALM</w:t>
            </w:r>
            <w:r w:rsidR="000573BB">
              <w:rPr>
                <w:noProof/>
                <w:webHidden/>
              </w:rPr>
              <w:tab/>
            </w:r>
            <w:r w:rsidR="000573BB">
              <w:rPr>
                <w:noProof/>
                <w:webHidden/>
              </w:rPr>
              <w:fldChar w:fldCharType="begin"/>
            </w:r>
            <w:r w:rsidR="000573BB">
              <w:rPr>
                <w:noProof/>
                <w:webHidden/>
              </w:rPr>
              <w:instrText xml:space="preserve"> PAGEREF _Toc106228516 \h </w:instrText>
            </w:r>
            <w:r w:rsidR="000573BB">
              <w:rPr>
                <w:noProof/>
                <w:webHidden/>
              </w:rPr>
            </w:r>
            <w:r w:rsidR="000573BB">
              <w:rPr>
                <w:noProof/>
                <w:webHidden/>
              </w:rPr>
              <w:fldChar w:fldCharType="separate"/>
            </w:r>
            <w:r w:rsidR="000573BB">
              <w:rPr>
                <w:noProof/>
                <w:webHidden/>
              </w:rPr>
              <w:t>1</w:t>
            </w:r>
            <w:r w:rsidR="000573BB">
              <w:rPr>
                <w:noProof/>
                <w:webHidden/>
              </w:rPr>
              <w:fldChar w:fldCharType="end"/>
            </w:r>
          </w:hyperlink>
        </w:p>
        <w:p w14:paraId="458EA3D6" w14:textId="04EC6D8C" w:rsidR="000573BB" w:rsidRDefault="000573BB">
          <w:pPr>
            <w:pStyle w:val="TOC2"/>
            <w:tabs>
              <w:tab w:val="right" w:leader="dot" w:pos="11510"/>
            </w:tabs>
            <w:rPr>
              <w:rFonts w:cstheme="minorBidi"/>
              <w:b w:val="0"/>
              <w:bCs w:val="0"/>
              <w:noProof/>
              <w:sz w:val="24"/>
              <w:szCs w:val="24"/>
              <w:lang w:val="en-CA" w:eastAsia="en-US"/>
            </w:rPr>
          </w:pPr>
          <w:hyperlink w:anchor="_Toc106228517" w:history="1">
            <w:r w:rsidRPr="00A944B3">
              <w:rPr>
                <w:rStyle w:val="Hyperlink"/>
                <w:noProof/>
              </w:rPr>
              <w:t>CI/CD – PIPELINE AUTOMATION EXTENSION</w:t>
            </w:r>
            <w:r>
              <w:rPr>
                <w:noProof/>
                <w:webHidden/>
              </w:rPr>
              <w:tab/>
            </w:r>
            <w:r>
              <w:rPr>
                <w:noProof/>
                <w:webHidden/>
              </w:rPr>
              <w:fldChar w:fldCharType="begin"/>
            </w:r>
            <w:r>
              <w:rPr>
                <w:noProof/>
                <w:webHidden/>
              </w:rPr>
              <w:instrText xml:space="preserve"> PAGEREF _Toc106228517 \h </w:instrText>
            </w:r>
            <w:r>
              <w:rPr>
                <w:noProof/>
                <w:webHidden/>
              </w:rPr>
            </w:r>
            <w:r>
              <w:rPr>
                <w:noProof/>
                <w:webHidden/>
              </w:rPr>
              <w:fldChar w:fldCharType="separate"/>
            </w:r>
            <w:r>
              <w:rPr>
                <w:noProof/>
                <w:webHidden/>
              </w:rPr>
              <w:t>1</w:t>
            </w:r>
            <w:r>
              <w:rPr>
                <w:noProof/>
                <w:webHidden/>
              </w:rPr>
              <w:fldChar w:fldCharType="end"/>
            </w:r>
          </w:hyperlink>
        </w:p>
        <w:p w14:paraId="0C30264B" w14:textId="7B31F9B0" w:rsidR="000573BB" w:rsidRDefault="000573BB">
          <w:pPr>
            <w:pStyle w:val="TOC2"/>
            <w:tabs>
              <w:tab w:val="right" w:leader="dot" w:pos="11510"/>
            </w:tabs>
            <w:rPr>
              <w:rFonts w:cstheme="minorBidi"/>
              <w:b w:val="0"/>
              <w:bCs w:val="0"/>
              <w:noProof/>
              <w:sz w:val="24"/>
              <w:szCs w:val="24"/>
              <w:lang w:val="en-CA" w:eastAsia="en-US"/>
            </w:rPr>
          </w:pPr>
          <w:hyperlink w:anchor="_Toc106228518" w:history="1">
            <w:r w:rsidRPr="00A944B3">
              <w:rPr>
                <w:rStyle w:val="Hyperlink"/>
                <w:noProof/>
              </w:rPr>
              <w:t>Continuous IntegratioN</w:t>
            </w:r>
            <w:r>
              <w:rPr>
                <w:noProof/>
                <w:webHidden/>
              </w:rPr>
              <w:tab/>
            </w:r>
            <w:r>
              <w:rPr>
                <w:noProof/>
                <w:webHidden/>
              </w:rPr>
              <w:fldChar w:fldCharType="begin"/>
            </w:r>
            <w:r>
              <w:rPr>
                <w:noProof/>
                <w:webHidden/>
              </w:rPr>
              <w:instrText xml:space="preserve"> PAGEREF _Toc106228518 \h </w:instrText>
            </w:r>
            <w:r>
              <w:rPr>
                <w:noProof/>
                <w:webHidden/>
              </w:rPr>
            </w:r>
            <w:r>
              <w:rPr>
                <w:noProof/>
                <w:webHidden/>
              </w:rPr>
              <w:fldChar w:fldCharType="separate"/>
            </w:r>
            <w:r>
              <w:rPr>
                <w:noProof/>
                <w:webHidden/>
              </w:rPr>
              <w:t>4</w:t>
            </w:r>
            <w:r>
              <w:rPr>
                <w:noProof/>
                <w:webHidden/>
              </w:rPr>
              <w:fldChar w:fldCharType="end"/>
            </w:r>
          </w:hyperlink>
        </w:p>
        <w:p w14:paraId="2E39C970" w14:textId="0FD49398" w:rsidR="000573BB" w:rsidRDefault="000573BB">
          <w:pPr>
            <w:pStyle w:val="TOC3"/>
            <w:tabs>
              <w:tab w:val="right" w:leader="dot" w:pos="11510"/>
            </w:tabs>
            <w:rPr>
              <w:rFonts w:cstheme="minorBidi"/>
              <w:noProof/>
              <w:sz w:val="24"/>
              <w:szCs w:val="24"/>
              <w:lang w:val="en-CA" w:eastAsia="en-US"/>
            </w:rPr>
          </w:pPr>
          <w:hyperlink w:anchor="_Toc106228519" w:history="1">
            <w:r w:rsidRPr="00A944B3">
              <w:rPr>
                <w:rStyle w:val="Hyperlink"/>
                <w:noProof/>
              </w:rPr>
              <w:t>Option 1: Developer invoked integration</w:t>
            </w:r>
            <w:r>
              <w:rPr>
                <w:noProof/>
                <w:webHidden/>
              </w:rPr>
              <w:tab/>
            </w:r>
            <w:r>
              <w:rPr>
                <w:noProof/>
                <w:webHidden/>
              </w:rPr>
              <w:fldChar w:fldCharType="begin"/>
            </w:r>
            <w:r>
              <w:rPr>
                <w:noProof/>
                <w:webHidden/>
              </w:rPr>
              <w:instrText xml:space="preserve"> PAGEREF _Toc106228519 \h </w:instrText>
            </w:r>
            <w:r>
              <w:rPr>
                <w:noProof/>
                <w:webHidden/>
              </w:rPr>
            </w:r>
            <w:r>
              <w:rPr>
                <w:noProof/>
                <w:webHidden/>
              </w:rPr>
              <w:fldChar w:fldCharType="separate"/>
            </w:r>
            <w:r>
              <w:rPr>
                <w:noProof/>
                <w:webHidden/>
              </w:rPr>
              <w:t>4</w:t>
            </w:r>
            <w:r>
              <w:rPr>
                <w:noProof/>
                <w:webHidden/>
              </w:rPr>
              <w:fldChar w:fldCharType="end"/>
            </w:r>
          </w:hyperlink>
        </w:p>
        <w:p w14:paraId="79F19E62" w14:textId="25F9430A" w:rsidR="000573BB" w:rsidRDefault="000573BB">
          <w:pPr>
            <w:pStyle w:val="TOC3"/>
            <w:tabs>
              <w:tab w:val="right" w:leader="dot" w:pos="11510"/>
            </w:tabs>
            <w:rPr>
              <w:rFonts w:cstheme="minorBidi"/>
              <w:noProof/>
              <w:sz w:val="24"/>
              <w:szCs w:val="24"/>
              <w:lang w:val="en-CA" w:eastAsia="en-US"/>
            </w:rPr>
          </w:pPr>
          <w:hyperlink w:anchor="_Toc106228520" w:history="1">
            <w:r w:rsidRPr="00A944B3">
              <w:rPr>
                <w:rStyle w:val="Hyperlink"/>
                <w:noProof/>
              </w:rPr>
              <w:t>Option 2: Integration Automation</w:t>
            </w:r>
            <w:r>
              <w:rPr>
                <w:noProof/>
                <w:webHidden/>
              </w:rPr>
              <w:tab/>
            </w:r>
            <w:r>
              <w:rPr>
                <w:noProof/>
                <w:webHidden/>
              </w:rPr>
              <w:fldChar w:fldCharType="begin"/>
            </w:r>
            <w:r>
              <w:rPr>
                <w:noProof/>
                <w:webHidden/>
              </w:rPr>
              <w:instrText xml:space="preserve"> PAGEREF _Toc106228520 \h </w:instrText>
            </w:r>
            <w:r>
              <w:rPr>
                <w:noProof/>
                <w:webHidden/>
              </w:rPr>
            </w:r>
            <w:r>
              <w:rPr>
                <w:noProof/>
                <w:webHidden/>
              </w:rPr>
              <w:fldChar w:fldCharType="separate"/>
            </w:r>
            <w:r>
              <w:rPr>
                <w:noProof/>
                <w:webHidden/>
              </w:rPr>
              <w:t>4</w:t>
            </w:r>
            <w:r>
              <w:rPr>
                <w:noProof/>
                <w:webHidden/>
              </w:rPr>
              <w:fldChar w:fldCharType="end"/>
            </w:r>
          </w:hyperlink>
        </w:p>
        <w:p w14:paraId="4556077E" w14:textId="73FF9A68" w:rsidR="000573BB" w:rsidRDefault="000573BB">
          <w:pPr>
            <w:pStyle w:val="TOC3"/>
            <w:tabs>
              <w:tab w:val="right" w:leader="dot" w:pos="11510"/>
            </w:tabs>
            <w:rPr>
              <w:rFonts w:cstheme="minorBidi"/>
              <w:noProof/>
              <w:sz w:val="24"/>
              <w:szCs w:val="24"/>
              <w:lang w:val="en-CA" w:eastAsia="en-US"/>
            </w:rPr>
          </w:pPr>
          <w:hyperlink w:anchor="_Toc106228521" w:history="1">
            <w:r w:rsidRPr="00A944B3">
              <w:rPr>
                <w:rStyle w:val="Hyperlink"/>
                <w:noProof/>
              </w:rPr>
              <w:t>Summary</w:t>
            </w:r>
            <w:r>
              <w:rPr>
                <w:noProof/>
                <w:webHidden/>
              </w:rPr>
              <w:tab/>
            </w:r>
            <w:r>
              <w:rPr>
                <w:noProof/>
                <w:webHidden/>
              </w:rPr>
              <w:fldChar w:fldCharType="begin"/>
            </w:r>
            <w:r>
              <w:rPr>
                <w:noProof/>
                <w:webHidden/>
              </w:rPr>
              <w:instrText xml:space="preserve"> PAGEREF _Toc106228521 \h </w:instrText>
            </w:r>
            <w:r>
              <w:rPr>
                <w:noProof/>
                <w:webHidden/>
              </w:rPr>
            </w:r>
            <w:r>
              <w:rPr>
                <w:noProof/>
                <w:webHidden/>
              </w:rPr>
              <w:fldChar w:fldCharType="separate"/>
            </w:r>
            <w:r>
              <w:rPr>
                <w:noProof/>
                <w:webHidden/>
              </w:rPr>
              <w:t>4</w:t>
            </w:r>
            <w:r>
              <w:rPr>
                <w:noProof/>
                <w:webHidden/>
              </w:rPr>
              <w:fldChar w:fldCharType="end"/>
            </w:r>
          </w:hyperlink>
        </w:p>
        <w:p w14:paraId="106A4A36" w14:textId="7A9A812E" w:rsidR="000573BB" w:rsidRDefault="000573BB">
          <w:pPr>
            <w:pStyle w:val="TOC2"/>
            <w:tabs>
              <w:tab w:val="right" w:leader="dot" w:pos="11510"/>
            </w:tabs>
            <w:rPr>
              <w:rFonts w:cstheme="minorBidi"/>
              <w:b w:val="0"/>
              <w:bCs w:val="0"/>
              <w:noProof/>
              <w:sz w:val="24"/>
              <w:szCs w:val="24"/>
              <w:lang w:val="en-CA" w:eastAsia="en-US"/>
            </w:rPr>
          </w:pPr>
          <w:hyperlink w:anchor="_Toc106228522" w:history="1">
            <w:r w:rsidRPr="00A944B3">
              <w:rPr>
                <w:rStyle w:val="Hyperlink"/>
                <w:noProof/>
              </w:rPr>
              <w:t>Continuous Deployments</w:t>
            </w:r>
            <w:r>
              <w:rPr>
                <w:noProof/>
                <w:webHidden/>
              </w:rPr>
              <w:tab/>
            </w:r>
            <w:r>
              <w:rPr>
                <w:noProof/>
                <w:webHidden/>
              </w:rPr>
              <w:fldChar w:fldCharType="begin"/>
            </w:r>
            <w:r>
              <w:rPr>
                <w:noProof/>
                <w:webHidden/>
              </w:rPr>
              <w:instrText xml:space="preserve"> PAGEREF _Toc106228522 \h </w:instrText>
            </w:r>
            <w:r>
              <w:rPr>
                <w:noProof/>
                <w:webHidden/>
              </w:rPr>
            </w:r>
            <w:r>
              <w:rPr>
                <w:noProof/>
                <w:webHidden/>
              </w:rPr>
              <w:fldChar w:fldCharType="separate"/>
            </w:r>
            <w:r>
              <w:rPr>
                <w:noProof/>
                <w:webHidden/>
              </w:rPr>
              <w:t>4</w:t>
            </w:r>
            <w:r>
              <w:rPr>
                <w:noProof/>
                <w:webHidden/>
              </w:rPr>
              <w:fldChar w:fldCharType="end"/>
            </w:r>
          </w:hyperlink>
        </w:p>
        <w:p w14:paraId="58ADC080" w14:textId="3E75DB1E" w:rsidR="000573BB" w:rsidRDefault="000573BB">
          <w:pPr>
            <w:pStyle w:val="TOC3"/>
            <w:tabs>
              <w:tab w:val="right" w:leader="dot" w:pos="11510"/>
            </w:tabs>
            <w:rPr>
              <w:rFonts w:cstheme="minorBidi"/>
              <w:noProof/>
              <w:sz w:val="24"/>
              <w:szCs w:val="24"/>
              <w:lang w:val="en-CA" w:eastAsia="en-US"/>
            </w:rPr>
          </w:pPr>
          <w:hyperlink w:anchor="_Toc106228523" w:history="1">
            <w:r w:rsidRPr="00A944B3">
              <w:rPr>
                <w:rStyle w:val="Hyperlink"/>
                <w:noProof/>
              </w:rPr>
              <w:t>Option 1: Release manager intervention</w:t>
            </w:r>
            <w:r>
              <w:rPr>
                <w:noProof/>
                <w:webHidden/>
              </w:rPr>
              <w:tab/>
            </w:r>
            <w:r>
              <w:rPr>
                <w:noProof/>
                <w:webHidden/>
              </w:rPr>
              <w:fldChar w:fldCharType="begin"/>
            </w:r>
            <w:r>
              <w:rPr>
                <w:noProof/>
                <w:webHidden/>
              </w:rPr>
              <w:instrText xml:space="preserve"> PAGEREF _Toc106228523 \h </w:instrText>
            </w:r>
            <w:r>
              <w:rPr>
                <w:noProof/>
                <w:webHidden/>
              </w:rPr>
            </w:r>
            <w:r>
              <w:rPr>
                <w:noProof/>
                <w:webHidden/>
              </w:rPr>
              <w:fldChar w:fldCharType="separate"/>
            </w:r>
            <w:r>
              <w:rPr>
                <w:noProof/>
                <w:webHidden/>
              </w:rPr>
              <w:t>5</w:t>
            </w:r>
            <w:r>
              <w:rPr>
                <w:noProof/>
                <w:webHidden/>
              </w:rPr>
              <w:fldChar w:fldCharType="end"/>
            </w:r>
          </w:hyperlink>
        </w:p>
        <w:p w14:paraId="1CBEC1E6" w14:textId="2227A075" w:rsidR="000573BB" w:rsidRDefault="000573BB">
          <w:pPr>
            <w:pStyle w:val="TOC3"/>
            <w:tabs>
              <w:tab w:val="right" w:leader="dot" w:pos="11510"/>
            </w:tabs>
            <w:rPr>
              <w:rFonts w:cstheme="minorBidi"/>
              <w:noProof/>
              <w:sz w:val="24"/>
              <w:szCs w:val="24"/>
              <w:lang w:val="en-CA" w:eastAsia="en-US"/>
            </w:rPr>
          </w:pPr>
          <w:hyperlink w:anchor="_Toc106228524" w:history="1">
            <w:r w:rsidRPr="00A944B3">
              <w:rPr>
                <w:rStyle w:val="Hyperlink"/>
                <w:noProof/>
              </w:rPr>
              <w:t>Option 2: Deployment Automation</w:t>
            </w:r>
            <w:r>
              <w:rPr>
                <w:noProof/>
                <w:webHidden/>
              </w:rPr>
              <w:tab/>
            </w:r>
            <w:r>
              <w:rPr>
                <w:noProof/>
                <w:webHidden/>
              </w:rPr>
              <w:fldChar w:fldCharType="begin"/>
            </w:r>
            <w:r>
              <w:rPr>
                <w:noProof/>
                <w:webHidden/>
              </w:rPr>
              <w:instrText xml:space="preserve"> PAGEREF _Toc106228524 \h </w:instrText>
            </w:r>
            <w:r>
              <w:rPr>
                <w:noProof/>
                <w:webHidden/>
              </w:rPr>
            </w:r>
            <w:r>
              <w:rPr>
                <w:noProof/>
                <w:webHidden/>
              </w:rPr>
              <w:fldChar w:fldCharType="separate"/>
            </w:r>
            <w:r>
              <w:rPr>
                <w:noProof/>
                <w:webHidden/>
              </w:rPr>
              <w:t>5</w:t>
            </w:r>
            <w:r>
              <w:rPr>
                <w:noProof/>
                <w:webHidden/>
              </w:rPr>
              <w:fldChar w:fldCharType="end"/>
            </w:r>
          </w:hyperlink>
        </w:p>
        <w:p w14:paraId="5D214E66" w14:textId="52036858" w:rsidR="000573BB" w:rsidRDefault="000573BB">
          <w:pPr>
            <w:pStyle w:val="TOC2"/>
            <w:tabs>
              <w:tab w:val="right" w:leader="dot" w:pos="11510"/>
            </w:tabs>
            <w:rPr>
              <w:rFonts w:cstheme="minorBidi"/>
              <w:b w:val="0"/>
              <w:bCs w:val="0"/>
              <w:noProof/>
              <w:sz w:val="24"/>
              <w:szCs w:val="24"/>
              <w:lang w:val="en-CA" w:eastAsia="en-US"/>
            </w:rPr>
          </w:pPr>
          <w:hyperlink w:anchor="_Toc106228525" w:history="1">
            <w:r w:rsidRPr="00A944B3">
              <w:rPr>
                <w:rStyle w:val="Hyperlink"/>
                <w:noProof/>
              </w:rPr>
              <w:t>Security</w:t>
            </w:r>
            <w:r>
              <w:rPr>
                <w:noProof/>
                <w:webHidden/>
              </w:rPr>
              <w:tab/>
            </w:r>
            <w:r>
              <w:rPr>
                <w:noProof/>
                <w:webHidden/>
              </w:rPr>
              <w:fldChar w:fldCharType="begin"/>
            </w:r>
            <w:r>
              <w:rPr>
                <w:noProof/>
                <w:webHidden/>
              </w:rPr>
              <w:instrText xml:space="preserve"> PAGEREF _Toc106228525 \h </w:instrText>
            </w:r>
            <w:r>
              <w:rPr>
                <w:noProof/>
                <w:webHidden/>
              </w:rPr>
            </w:r>
            <w:r>
              <w:rPr>
                <w:noProof/>
                <w:webHidden/>
              </w:rPr>
              <w:fldChar w:fldCharType="separate"/>
            </w:r>
            <w:r>
              <w:rPr>
                <w:noProof/>
                <w:webHidden/>
              </w:rPr>
              <w:t>5</w:t>
            </w:r>
            <w:r>
              <w:rPr>
                <w:noProof/>
                <w:webHidden/>
              </w:rPr>
              <w:fldChar w:fldCharType="end"/>
            </w:r>
          </w:hyperlink>
        </w:p>
        <w:p w14:paraId="61C98195" w14:textId="419E0F21" w:rsidR="000573BB" w:rsidRDefault="000573BB">
          <w:pPr>
            <w:pStyle w:val="TOC2"/>
            <w:tabs>
              <w:tab w:val="right" w:leader="dot" w:pos="11510"/>
            </w:tabs>
            <w:rPr>
              <w:rFonts w:cstheme="minorBidi"/>
              <w:b w:val="0"/>
              <w:bCs w:val="0"/>
              <w:noProof/>
              <w:sz w:val="24"/>
              <w:szCs w:val="24"/>
              <w:lang w:val="en-CA" w:eastAsia="en-US"/>
            </w:rPr>
          </w:pPr>
          <w:hyperlink w:anchor="_Toc106228526" w:history="1">
            <w:r w:rsidRPr="00A944B3">
              <w:rPr>
                <w:rStyle w:val="Hyperlink"/>
                <w:noProof/>
              </w:rPr>
              <w:t>Service Connections</w:t>
            </w:r>
            <w:r>
              <w:rPr>
                <w:noProof/>
                <w:webHidden/>
              </w:rPr>
              <w:tab/>
            </w:r>
            <w:r>
              <w:rPr>
                <w:noProof/>
                <w:webHidden/>
              </w:rPr>
              <w:fldChar w:fldCharType="begin"/>
            </w:r>
            <w:r>
              <w:rPr>
                <w:noProof/>
                <w:webHidden/>
              </w:rPr>
              <w:instrText xml:space="preserve"> PAGEREF _Toc106228526 \h </w:instrText>
            </w:r>
            <w:r>
              <w:rPr>
                <w:noProof/>
                <w:webHidden/>
              </w:rPr>
            </w:r>
            <w:r>
              <w:rPr>
                <w:noProof/>
                <w:webHidden/>
              </w:rPr>
              <w:fldChar w:fldCharType="separate"/>
            </w:r>
            <w:r>
              <w:rPr>
                <w:noProof/>
                <w:webHidden/>
              </w:rPr>
              <w:t>5</w:t>
            </w:r>
            <w:r>
              <w:rPr>
                <w:noProof/>
                <w:webHidden/>
              </w:rPr>
              <w:fldChar w:fldCharType="end"/>
            </w:r>
          </w:hyperlink>
        </w:p>
        <w:p w14:paraId="0A7D2BDD" w14:textId="580EA53D" w:rsidR="000573BB" w:rsidRDefault="000573BB">
          <w:pPr>
            <w:pStyle w:val="TOC2"/>
            <w:tabs>
              <w:tab w:val="right" w:leader="dot" w:pos="11510"/>
            </w:tabs>
            <w:rPr>
              <w:rFonts w:cstheme="minorBidi"/>
              <w:b w:val="0"/>
              <w:bCs w:val="0"/>
              <w:noProof/>
              <w:sz w:val="24"/>
              <w:szCs w:val="24"/>
              <w:lang w:val="en-CA" w:eastAsia="en-US"/>
            </w:rPr>
          </w:pPr>
          <w:hyperlink w:anchor="_Toc106228527" w:history="1">
            <w:r w:rsidRPr="00A944B3">
              <w:rPr>
                <w:rStyle w:val="Hyperlink"/>
                <w:noProof/>
              </w:rPr>
              <w:t>Variables &amp; Variable Groups</w:t>
            </w:r>
            <w:r>
              <w:rPr>
                <w:noProof/>
                <w:webHidden/>
              </w:rPr>
              <w:tab/>
            </w:r>
            <w:r>
              <w:rPr>
                <w:noProof/>
                <w:webHidden/>
              </w:rPr>
              <w:fldChar w:fldCharType="begin"/>
            </w:r>
            <w:r>
              <w:rPr>
                <w:noProof/>
                <w:webHidden/>
              </w:rPr>
              <w:instrText xml:space="preserve"> PAGEREF _Toc106228527 \h </w:instrText>
            </w:r>
            <w:r>
              <w:rPr>
                <w:noProof/>
                <w:webHidden/>
              </w:rPr>
            </w:r>
            <w:r>
              <w:rPr>
                <w:noProof/>
                <w:webHidden/>
              </w:rPr>
              <w:fldChar w:fldCharType="separate"/>
            </w:r>
            <w:r>
              <w:rPr>
                <w:noProof/>
                <w:webHidden/>
              </w:rPr>
              <w:t>5</w:t>
            </w:r>
            <w:r>
              <w:rPr>
                <w:noProof/>
                <w:webHidden/>
              </w:rPr>
              <w:fldChar w:fldCharType="end"/>
            </w:r>
          </w:hyperlink>
        </w:p>
        <w:p w14:paraId="7F0884FD" w14:textId="456966DB" w:rsidR="000573BB" w:rsidRDefault="000573BB">
          <w:pPr>
            <w:pStyle w:val="TOC3"/>
            <w:tabs>
              <w:tab w:val="right" w:leader="dot" w:pos="11510"/>
            </w:tabs>
            <w:rPr>
              <w:rFonts w:cstheme="minorBidi"/>
              <w:noProof/>
              <w:sz w:val="24"/>
              <w:szCs w:val="24"/>
              <w:lang w:val="en-CA" w:eastAsia="en-US"/>
            </w:rPr>
          </w:pPr>
          <w:hyperlink w:anchor="_Toc106228528" w:history="1">
            <w:r w:rsidRPr="00A944B3">
              <w:rPr>
                <w:rStyle w:val="Hyperlink"/>
                <w:b/>
                <w:bCs/>
                <w:noProof/>
              </w:rPr>
              <w:t>Variable Group</w:t>
            </w:r>
            <w:r w:rsidRPr="00A944B3">
              <w:rPr>
                <w:rStyle w:val="Hyperlink"/>
                <w:noProof/>
              </w:rPr>
              <w:t>: Connection-Parameters</w:t>
            </w:r>
            <w:r>
              <w:rPr>
                <w:noProof/>
                <w:webHidden/>
              </w:rPr>
              <w:tab/>
            </w:r>
            <w:r>
              <w:rPr>
                <w:noProof/>
                <w:webHidden/>
              </w:rPr>
              <w:fldChar w:fldCharType="begin"/>
            </w:r>
            <w:r>
              <w:rPr>
                <w:noProof/>
                <w:webHidden/>
              </w:rPr>
              <w:instrText xml:space="preserve"> PAGEREF _Toc106228528 \h </w:instrText>
            </w:r>
            <w:r>
              <w:rPr>
                <w:noProof/>
                <w:webHidden/>
              </w:rPr>
            </w:r>
            <w:r>
              <w:rPr>
                <w:noProof/>
                <w:webHidden/>
              </w:rPr>
              <w:fldChar w:fldCharType="separate"/>
            </w:r>
            <w:r>
              <w:rPr>
                <w:noProof/>
                <w:webHidden/>
              </w:rPr>
              <w:t>5</w:t>
            </w:r>
            <w:r>
              <w:rPr>
                <w:noProof/>
                <w:webHidden/>
              </w:rPr>
              <w:fldChar w:fldCharType="end"/>
            </w:r>
          </w:hyperlink>
        </w:p>
        <w:p w14:paraId="04E2D799" w14:textId="7B5C993F" w:rsidR="000573BB" w:rsidRDefault="000573BB">
          <w:pPr>
            <w:pStyle w:val="TOC3"/>
            <w:tabs>
              <w:tab w:val="right" w:leader="dot" w:pos="11510"/>
            </w:tabs>
            <w:rPr>
              <w:rFonts w:cstheme="minorBidi"/>
              <w:noProof/>
              <w:sz w:val="24"/>
              <w:szCs w:val="24"/>
              <w:lang w:val="en-CA" w:eastAsia="en-US"/>
            </w:rPr>
          </w:pPr>
          <w:hyperlink w:anchor="_Toc106228529" w:history="1">
            <w:r w:rsidRPr="00A944B3">
              <w:rPr>
                <w:rStyle w:val="Hyperlink"/>
                <w:noProof/>
              </w:rPr>
              <w:t>Runtime Variables</w:t>
            </w:r>
            <w:r>
              <w:rPr>
                <w:noProof/>
                <w:webHidden/>
              </w:rPr>
              <w:tab/>
            </w:r>
            <w:r>
              <w:rPr>
                <w:noProof/>
                <w:webHidden/>
              </w:rPr>
              <w:fldChar w:fldCharType="begin"/>
            </w:r>
            <w:r>
              <w:rPr>
                <w:noProof/>
                <w:webHidden/>
              </w:rPr>
              <w:instrText xml:space="preserve"> PAGEREF _Toc106228529 \h </w:instrText>
            </w:r>
            <w:r>
              <w:rPr>
                <w:noProof/>
                <w:webHidden/>
              </w:rPr>
            </w:r>
            <w:r>
              <w:rPr>
                <w:noProof/>
                <w:webHidden/>
              </w:rPr>
              <w:fldChar w:fldCharType="separate"/>
            </w:r>
            <w:r>
              <w:rPr>
                <w:noProof/>
                <w:webHidden/>
              </w:rPr>
              <w:t>6</w:t>
            </w:r>
            <w:r>
              <w:rPr>
                <w:noProof/>
                <w:webHidden/>
              </w:rPr>
              <w:fldChar w:fldCharType="end"/>
            </w:r>
          </w:hyperlink>
        </w:p>
        <w:p w14:paraId="0D75BB76" w14:textId="4299D555" w:rsidR="000573BB" w:rsidRDefault="000573BB">
          <w:pPr>
            <w:pStyle w:val="TOC2"/>
            <w:tabs>
              <w:tab w:val="right" w:leader="dot" w:pos="11510"/>
            </w:tabs>
            <w:rPr>
              <w:rFonts w:cstheme="minorBidi"/>
              <w:b w:val="0"/>
              <w:bCs w:val="0"/>
              <w:noProof/>
              <w:sz w:val="24"/>
              <w:szCs w:val="24"/>
              <w:lang w:val="en-CA" w:eastAsia="en-US"/>
            </w:rPr>
          </w:pPr>
          <w:hyperlink w:anchor="_Toc106228530" w:history="1">
            <w:r w:rsidRPr="00A944B3">
              <w:rPr>
                <w:rStyle w:val="Hyperlink"/>
                <w:noProof/>
              </w:rPr>
              <w:t>.NET/NuGET Libraries / Marketplace (Dependencies)</w:t>
            </w:r>
            <w:r>
              <w:rPr>
                <w:noProof/>
                <w:webHidden/>
              </w:rPr>
              <w:tab/>
            </w:r>
            <w:r>
              <w:rPr>
                <w:noProof/>
                <w:webHidden/>
              </w:rPr>
              <w:fldChar w:fldCharType="begin"/>
            </w:r>
            <w:r>
              <w:rPr>
                <w:noProof/>
                <w:webHidden/>
              </w:rPr>
              <w:instrText xml:space="preserve"> PAGEREF _Toc106228530 \h </w:instrText>
            </w:r>
            <w:r>
              <w:rPr>
                <w:noProof/>
                <w:webHidden/>
              </w:rPr>
            </w:r>
            <w:r>
              <w:rPr>
                <w:noProof/>
                <w:webHidden/>
              </w:rPr>
              <w:fldChar w:fldCharType="separate"/>
            </w:r>
            <w:r>
              <w:rPr>
                <w:noProof/>
                <w:webHidden/>
              </w:rPr>
              <w:t>7</w:t>
            </w:r>
            <w:r>
              <w:rPr>
                <w:noProof/>
                <w:webHidden/>
              </w:rPr>
              <w:fldChar w:fldCharType="end"/>
            </w:r>
          </w:hyperlink>
        </w:p>
        <w:p w14:paraId="78A55E27" w14:textId="578F4E60" w:rsidR="000573BB" w:rsidRDefault="000573BB">
          <w:pPr>
            <w:pStyle w:val="TOC2"/>
            <w:tabs>
              <w:tab w:val="right" w:leader="dot" w:pos="11510"/>
            </w:tabs>
            <w:rPr>
              <w:rFonts w:cstheme="minorBidi"/>
              <w:b w:val="0"/>
              <w:bCs w:val="0"/>
              <w:noProof/>
              <w:sz w:val="24"/>
              <w:szCs w:val="24"/>
              <w:lang w:val="en-CA" w:eastAsia="en-US"/>
            </w:rPr>
          </w:pPr>
          <w:hyperlink w:anchor="_Toc106228531" w:history="1">
            <w:r w:rsidRPr="00A944B3">
              <w:rPr>
                <w:rStyle w:val="Hyperlink"/>
                <w:noProof/>
              </w:rPr>
              <w:t>Developer initiated multi-stage pipeline</w:t>
            </w:r>
            <w:r>
              <w:rPr>
                <w:noProof/>
                <w:webHidden/>
              </w:rPr>
              <w:tab/>
            </w:r>
            <w:r>
              <w:rPr>
                <w:noProof/>
                <w:webHidden/>
              </w:rPr>
              <w:fldChar w:fldCharType="begin"/>
            </w:r>
            <w:r>
              <w:rPr>
                <w:noProof/>
                <w:webHidden/>
              </w:rPr>
              <w:instrText xml:space="preserve"> PAGEREF _Toc106228531 \h </w:instrText>
            </w:r>
            <w:r>
              <w:rPr>
                <w:noProof/>
                <w:webHidden/>
              </w:rPr>
            </w:r>
            <w:r>
              <w:rPr>
                <w:noProof/>
                <w:webHidden/>
              </w:rPr>
              <w:fldChar w:fldCharType="separate"/>
            </w:r>
            <w:r>
              <w:rPr>
                <w:noProof/>
                <w:webHidden/>
              </w:rPr>
              <w:t>7</w:t>
            </w:r>
            <w:r>
              <w:rPr>
                <w:noProof/>
                <w:webHidden/>
              </w:rPr>
              <w:fldChar w:fldCharType="end"/>
            </w:r>
          </w:hyperlink>
        </w:p>
        <w:p w14:paraId="7B19F886" w14:textId="5DF9497F" w:rsidR="000573BB" w:rsidRDefault="000573BB">
          <w:pPr>
            <w:pStyle w:val="TOC2"/>
            <w:tabs>
              <w:tab w:val="right" w:leader="dot" w:pos="11510"/>
            </w:tabs>
            <w:rPr>
              <w:rFonts w:cstheme="minorBidi"/>
              <w:b w:val="0"/>
              <w:bCs w:val="0"/>
              <w:noProof/>
              <w:sz w:val="24"/>
              <w:szCs w:val="24"/>
              <w:lang w:val="en-CA" w:eastAsia="en-US"/>
            </w:rPr>
          </w:pPr>
          <w:hyperlink w:anchor="_Toc106228532" w:history="1">
            <w:r w:rsidRPr="00A944B3">
              <w:rPr>
                <w:rStyle w:val="Hyperlink"/>
                <w:noProof/>
              </w:rPr>
              <w:t>Release Manager multi-stage release</w:t>
            </w:r>
            <w:r>
              <w:rPr>
                <w:noProof/>
                <w:webHidden/>
              </w:rPr>
              <w:tab/>
            </w:r>
            <w:r>
              <w:rPr>
                <w:noProof/>
                <w:webHidden/>
              </w:rPr>
              <w:fldChar w:fldCharType="begin"/>
            </w:r>
            <w:r>
              <w:rPr>
                <w:noProof/>
                <w:webHidden/>
              </w:rPr>
              <w:instrText xml:space="preserve"> PAGEREF _Toc106228532 \h </w:instrText>
            </w:r>
            <w:r>
              <w:rPr>
                <w:noProof/>
                <w:webHidden/>
              </w:rPr>
            </w:r>
            <w:r>
              <w:rPr>
                <w:noProof/>
                <w:webHidden/>
              </w:rPr>
              <w:fldChar w:fldCharType="separate"/>
            </w:r>
            <w:r>
              <w:rPr>
                <w:noProof/>
                <w:webHidden/>
              </w:rPr>
              <w:t>10</w:t>
            </w:r>
            <w:r>
              <w:rPr>
                <w:noProof/>
                <w:webHidden/>
              </w:rPr>
              <w:fldChar w:fldCharType="end"/>
            </w:r>
          </w:hyperlink>
        </w:p>
        <w:p w14:paraId="2E601E59" w14:textId="468BD2F5" w:rsidR="000573BB" w:rsidRDefault="000573BB">
          <w:pPr>
            <w:pStyle w:val="TOC2"/>
            <w:tabs>
              <w:tab w:val="right" w:leader="dot" w:pos="11510"/>
            </w:tabs>
            <w:rPr>
              <w:rFonts w:cstheme="minorBidi"/>
              <w:b w:val="0"/>
              <w:bCs w:val="0"/>
              <w:noProof/>
              <w:sz w:val="24"/>
              <w:szCs w:val="24"/>
              <w:lang w:val="en-CA" w:eastAsia="en-US"/>
            </w:rPr>
          </w:pPr>
          <w:hyperlink w:anchor="_Toc106228533" w:history="1">
            <w:r w:rsidRPr="00A944B3">
              <w:rPr>
                <w:rStyle w:val="Hyperlink"/>
                <w:noProof/>
              </w:rPr>
              <w:t>CONFIGURING THE CI/CD PIPELINE</w:t>
            </w:r>
            <w:r>
              <w:rPr>
                <w:noProof/>
                <w:webHidden/>
              </w:rPr>
              <w:tab/>
            </w:r>
            <w:r>
              <w:rPr>
                <w:noProof/>
                <w:webHidden/>
              </w:rPr>
              <w:fldChar w:fldCharType="begin"/>
            </w:r>
            <w:r>
              <w:rPr>
                <w:noProof/>
                <w:webHidden/>
              </w:rPr>
              <w:instrText xml:space="preserve"> PAGEREF _Toc106228533 \h </w:instrText>
            </w:r>
            <w:r>
              <w:rPr>
                <w:noProof/>
                <w:webHidden/>
              </w:rPr>
            </w:r>
            <w:r>
              <w:rPr>
                <w:noProof/>
                <w:webHidden/>
              </w:rPr>
              <w:fldChar w:fldCharType="separate"/>
            </w:r>
            <w:r>
              <w:rPr>
                <w:noProof/>
                <w:webHidden/>
              </w:rPr>
              <w:t>14</w:t>
            </w:r>
            <w:r>
              <w:rPr>
                <w:noProof/>
                <w:webHidden/>
              </w:rPr>
              <w:fldChar w:fldCharType="end"/>
            </w:r>
          </w:hyperlink>
        </w:p>
        <w:p w14:paraId="387904F0" w14:textId="34CAF5BA" w:rsidR="000573BB" w:rsidRDefault="000573BB">
          <w:pPr>
            <w:pStyle w:val="TOC3"/>
            <w:tabs>
              <w:tab w:val="right" w:leader="dot" w:pos="11510"/>
            </w:tabs>
            <w:rPr>
              <w:rFonts w:cstheme="minorBidi"/>
              <w:noProof/>
              <w:sz w:val="24"/>
              <w:szCs w:val="24"/>
              <w:lang w:val="en-CA" w:eastAsia="en-US"/>
            </w:rPr>
          </w:pPr>
          <w:hyperlink w:anchor="_Toc106228534" w:history="1">
            <w:r w:rsidRPr="00A944B3">
              <w:rPr>
                <w:rStyle w:val="Hyperlink"/>
                <w:noProof/>
              </w:rPr>
              <w:t>Pre-Requisites</w:t>
            </w:r>
            <w:r>
              <w:rPr>
                <w:noProof/>
                <w:webHidden/>
              </w:rPr>
              <w:tab/>
            </w:r>
            <w:r>
              <w:rPr>
                <w:noProof/>
                <w:webHidden/>
              </w:rPr>
              <w:fldChar w:fldCharType="begin"/>
            </w:r>
            <w:r>
              <w:rPr>
                <w:noProof/>
                <w:webHidden/>
              </w:rPr>
              <w:instrText xml:space="preserve"> PAGEREF _Toc106228534 \h </w:instrText>
            </w:r>
            <w:r>
              <w:rPr>
                <w:noProof/>
                <w:webHidden/>
              </w:rPr>
            </w:r>
            <w:r>
              <w:rPr>
                <w:noProof/>
                <w:webHidden/>
              </w:rPr>
              <w:fldChar w:fldCharType="separate"/>
            </w:r>
            <w:r>
              <w:rPr>
                <w:noProof/>
                <w:webHidden/>
              </w:rPr>
              <w:t>14</w:t>
            </w:r>
            <w:r>
              <w:rPr>
                <w:noProof/>
                <w:webHidden/>
              </w:rPr>
              <w:fldChar w:fldCharType="end"/>
            </w:r>
          </w:hyperlink>
        </w:p>
        <w:p w14:paraId="15BF4567" w14:textId="58FE84D5" w:rsidR="000573BB" w:rsidRDefault="000573BB">
          <w:pPr>
            <w:pStyle w:val="TOC3"/>
            <w:tabs>
              <w:tab w:val="right" w:leader="dot" w:pos="11510"/>
            </w:tabs>
            <w:rPr>
              <w:rFonts w:cstheme="minorBidi"/>
              <w:noProof/>
              <w:sz w:val="24"/>
              <w:szCs w:val="24"/>
              <w:lang w:val="en-CA" w:eastAsia="en-US"/>
            </w:rPr>
          </w:pPr>
          <w:hyperlink w:anchor="_Toc106228535" w:history="1">
            <w:r w:rsidRPr="00A944B3">
              <w:rPr>
                <w:rStyle w:val="Hyperlink"/>
                <w:noProof/>
              </w:rPr>
              <w:t>Install the following marketplace plugins</w:t>
            </w:r>
            <w:r>
              <w:rPr>
                <w:noProof/>
                <w:webHidden/>
              </w:rPr>
              <w:tab/>
            </w:r>
            <w:r>
              <w:rPr>
                <w:noProof/>
                <w:webHidden/>
              </w:rPr>
              <w:fldChar w:fldCharType="begin"/>
            </w:r>
            <w:r>
              <w:rPr>
                <w:noProof/>
                <w:webHidden/>
              </w:rPr>
              <w:instrText xml:space="preserve"> PAGEREF _Toc106228535 \h </w:instrText>
            </w:r>
            <w:r>
              <w:rPr>
                <w:noProof/>
                <w:webHidden/>
              </w:rPr>
            </w:r>
            <w:r>
              <w:rPr>
                <w:noProof/>
                <w:webHidden/>
              </w:rPr>
              <w:fldChar w:fldCharType="separate"/>
            </w:r>
            <w:r>
              <w:rPr>
                <w:noProof/>
                <w:webHidden/>
              </w:rPr>
              <w:t>15</w:t>
            </w:r>
            <w:r>
              <w:rPr>
                <w:noProof/>
                <w:webHidden/>
              </w:rPr>
              <w:fldChar w:fldCharType="end"/>
            </w:r>
          </w:hyperlink>
        </w:p>
        <w:p w14:paraId="65D64E91" w14:textId="1544328E" w:rsidR="000573BB" w:rsidRDefault="000573BB">
          <w:pPr>
            <w:pStyle w:val="TOC3"/>
            <w:tabs>
              <w:tab w:val="right" w:leader="dot" w:pos="11510"/>
            </w:tabs>
            <w:rPr>
              <w:rFonts w:cstheme="minorBidi"/>
              <w:noProof/>
              <w:sz w:val="24"/>
              <w:szCs w:val="24"/>
              <w:lang w:val="en-CA" w:eastAsia="en-US"/>
            </w:rPr>
          </w:pPr>
          <w:hyperlink w:anchor="_Toc106228536" w:history="1">
            <w:r w:rsidRPr="00A944B3">
              <w:rPr>
                <w:rStyle w:val="Hyperlink"/>
                <w:noProof/>
              </w:rPr>
              <w:t>Create Pipeline</w:t>
            </w:r>
            <w:r>
              <w:rPr>
                <w:noProof/>
                <w:webHidden/>
              </w:rPr>
              <w:tab/>
            </w:r>
            <w:r>
              <w:rPr>
                <w:noProof/>
                <w:webHidden/>
              </w:rPr>
              <w:fldChar w:fldCharType="begin"/>
            </w:r>
            <w:r>
              <w:rPr>
                <w:noProof/>
                <w:webHidden/>
              </w:rPr>
              <w:instrText xml:space="preserve"> PAGEREF _Toc106228536 \h </w:instrText>
            </w:r>
            <w:r>
              <w:rPr>
                <w:noProof/>
                <w:webHidden/>
              </w:rPr>
            </w:r>
            <w:r>
              <w:rPr>
                <w:noProof/>
                <w:webHidden/>
              </w:rPr>
              <w:fldChar w:fldCharType="separate"/>
            </w:r>
            <w:r>
              <w:rPr>
                <w:noProof/>
                <w:webHidden/>
              </w:rPr>
              <w:t>15</w:t>
            </w:r>
            <w:r>
              <w:rPr>
                <w:noProof/>
                <w:webHidden/>
              </w:rPr>
              <w:fldChar w:fldCharType="end"/>
            </w:r>
          </w:hyperlink>
        </w:p>
        <w:p w14:paraId="6990FBD2" w14:textId="69FCB4A0" w:rsidR="000573BB" w:rsidRDefault="000573BB">
          <w:pPr>
            <w:pStyle w:val="TOC3"/>
            <w:tabs>
              <w:tab w:val="right" w:leader="dot" w:pos="11510"/>
            </w:tabs>
            <w:rPr>
              <w:rFonts w:cstheme="minorBidi"/>
              <w:noProof/>
              <w:sz w:val="24"/>
              <w:szCs w:val="24"/>
              <w:lang w:val="en-CA" w:eastAsia="en-US"/>
            </w:rPr>
          </w:pPr>
          <w:hyperlink w:anchor="_Toc106228537" w:history="1">
            <w:r w:rsidRPr="00A944B3">
              <w:rPr>
                <w:rStyle w:val="Hyperlink"/>
                <w:noProof/>
              </w:rPr>
              <w:t>Create The Release Pipeline</w:t>
            </w:r>
            <w:r>
              <w:rPr>
                <w:noProof/>
                <w:webHidden/>
              </w:rPr>
              <w:tab/>
            </w:r>
            <w:r>
              <w:rPr>
                <w:noProof/>
                <w:webHidden/>
              </w:rPr>
              <w:fldChar w:fldCharType="begin"/>
            </w:r>
            <w:r>
              <w:rPr>
                <w:noProof/>
                <w:webHidden/>
              </w:rPr>
              <w:instrText xml:space="preserve"> PAGEREF _Toc106228537 \h </w:instrText>
            </w:r>
            <w:r>
              <w:rPr>
                <w:noProof/>
                <w:webHidden/>
              </w:rPr>
            </w:r>
            <w:r>
              <w:rPr>
                <w:noProof/>
                <w:webHidden/>
              </w:rPr>
              <w:fldChar w:fldCharType="separate"/>
            </w:r>
            <w:r>
              <w:rPr>
                <w:noProof/>
                <w:webHidden/>
              </w:rPr>
              <w:t>18</w:t>
            </w:r>
            <w:r>
              <w:rPr>
                <w:noProof/>
                <w:webHidden/>
              </w:rPr>
              <w:fldChar w:fldCharType="end"/>
            </w:r>
          </w:hyperlink>
        </w:p>
        <w:p w14:paraId="4D62F226" w14:textId="7A199DBF" w:rsidR="00AE5E59" w:rsidRDefault="00AE5E59">
          <w:r>
            <w:rPr>
              <w:b/>
              <w:bCs/>
              <w:noProof/>
            </w:rPr>
            <w:fldChar w:fldCharType="end"/>
          </w:r>
        </w:p>
      </w:sdtContent>
    </w:sdt>
    <w:p w14:paraId="217DF138" w14:textId="54F39A6A" w:rsidR="00862823" w:rsidRDefault="00862823" w:rsidP="00F86647">
      <w:pPr>
        <w:pStyle w:val="NoSpacing"/>
        <w:rPr>
          <w:sz w:val="24"/>
          <w:szCs w:val="24"/>
        </w:rPr>
      </w:pPr>
    </w:p>
    <w:p w14:paraId="2077B89D" w14:textId="2BF22C4A" w:rsidR="00AE5E59" w:rsidRDefault="00AE5E59" w:rsidP="00F86647">
      <w:pPr>
        <w:pStyle w:val="NoSpacing"/>
        <w:rPr>
          <w:sz w:val="24"/>
          <w:szCs w:val="24"/>
        </w:rPr>
      </w:pPr>
    </w:p>
    <w:p w14:paraId="0499D0C7" w14:textId="1BEB171F" w:rsidR="00AE5E59" w:rsidRDefault="00AE5E59" w:rsidP="00F86647">
      <w:pPr>
        <w:pStyle w:val="NoSpacing"/>
        <w:rPr>
          <w:sz w:val="24"/>
          <w:szCs w:val="24"/>
        </w:rPr>
      </w:pPr>
    </w:p>
    <w:p w14:paraId="24E2B5EA" w14:textId="28698795" w:rsidR="00AE5E59" w:rsidRDefault="00AE5E59" w:rsidP="00F86647">
      <w:pPr>
        <w:pStyle w:val="NoSpacing"/>
        <w:rPr>
          <w:sz w:val="24"/>
          <w:szCs w:val="24"/>
        </w:rPr>
      </w:pPr>
    </w:p>
    <w:p w14:paraId="73833418" w14:textId="0B727C2D" w:rsidR="00AE5E59" w:rsidRDefault="00AE5E59" w:rsidP="00F86647">
      <w:pPr>
        <w:pStyle w:val="NoSpacing"/>
        <w:rPr>
          <w:sz w:val="24"/>
          <w:szCs w:val="24"/>
        </w:rPr>
      </w:pPr>
    </w:p>
    <w:p w14:paraId="42127CC6" w14:textId="5A499B22" w:rsidR="00AE5E59" w:rsidRDefault="00AE5E59" w:rsidP="00F86647">
      <w:pPr>
        <w:pStyle w:val="NoSpacing"/>
        <w:rPr>
          <w:sz w:val="24"/>
          <w:szCs w:val="24"/>
        </w:rPr>
      </w:pPr>
    </w:p>
    <w:p w14:paraId="54D15412" w14:textId="7D9325E1" w:rsidR="00AE5E59" w:rsidRDefault="00AE5E59" w:rsidP="00F86647">
      <w:pPr>
        <w:pStyle w:val="NoSpacing"/>
        <w:rPr>
          <w:sz w:val="24"/>
          <w:szCs w:val="24"/>
        </w:rPr>
      </w:pPr>
    </w:p>
    <w:p w14:paraId="112125CC" w14:textId="3FB3BCBB" w:rsidR="00AE5E59" w:rsidRDefault="00AE5E59" w:rsidP="00F86647">
      <w:pPr>
        <w:pStyle w:val="NoSpacing"/>
        <w:rPr>
          <w:sz w:val="24"/>
          <w:szCs w:val="24"/>
        </w:rPr>
      </w:pPr>
    </w:p>
    <w:p w14:paraId="6D5C1F8F" w14:textId="023391B0" w:rsidR="00AE5E59" w:rsidRDefault="00AE5E59" w:rsidP="00F86647">
      <w:pPr>
        <w:pStyle w:val="NoSpacing"/>
        <w:rPr>
          <w:sz w:val="24"/>
          <w:szCs w:val="24"/>
        </w:rPr>
      </w:pPr>
    </w:p>
    <w:p w14:paraId="0F68AD3C" w14:textId="3DCA954A" w:rsidR="00AE5E59" w:rsidRDefault="00AE5E59" w:rsidP="00F86647">
      <w:pPr>
        <w:pStyle w:val="NoSpacing"/>
        <w:rPr>
          <w:sz w:val="24"/>
          <w:szCs w:val="24"/>
        </w:rPr>
      </w:pPr>
    </w:p>
    <w:p w14:paraId="1FCE1519" w14:textId="400C120F" w:rsidR="00AE5E59" w:rsidRDefault="00AE5E59" w:rsidP="00F86647">
      <w:pPr>
        <w:pStyle w:val="NoSpacing"/>
        <w:rPr>
          <w:sz w:val="24"/>
          <w:szCs w:val="24"/>
        </w:rPr>
      </w:pPr>
    </w:p>
    <w:p w14:paraId="2A1DA936" w14:textId="4EF13556" w:rsidR="00AE5E59" w:rsidRDefault="00AE5E59" w:rsidP="00F86647">
      <w:pPr>
        <w:pStyle w:val="NoSpacing"/>
        <w:rPr>
          <w:sz w:val="24"/>
          <w:szCs w:val="24"/>
        </w:rPr>
      </w:pPr>
    </w:p>
    <w:p w14:paraId="16981157" w14:textId="77777777" w:rsidR="00AE5E59" w:rsidRDefault="00AE5E59" w:rsidP="00F86647">
      <w:pPr>
        <w:pStyle w:val="NoSpacing"/>
        <w:rPr>
          <w:sz w:val="24"/>
          <w:szCs w:val="24"/>
        </w:rPr>
      </w:pPr>
    </w:p>
    <w:p w14:paraId="2DB2088D" w14:textId="21FED4AD" w:rsidR="00862823" w:rsidRDefault="00862823" w:rsidP="00F86647">
      <w:pPr>
        <w:pStyle w:val="NoSpacing"/>
        <w:rPr>
          <w:sz w:val="24"/>
          <w:szCs w:val="24"/>
        </w:rPr>
      </w:pPr>
    </w:p>
    <w:p w14:paraId="25D23A7B" w14:textId="77777777" w:rsidR="00B63365" w:rsidRDefault="00B63365" w:rsidP="000460D4">
      <w:pPr>
        <w:pStyle w:val="Title"/>
      </w:pPr>
    </w:p>
    <w:p w14:paraId="6B8124D0" w14:textId="546E2131" w:rsidR="000B54F5" w:rsidRPr="000B54F5" w:rsidRDefault="007D311F" w:rsidP="000B54F5">
      <w:pPr>
        <w:pStyle w:val="Title"/>
      </w:pPr>
      <w:r>
        <w:t>IMPLEMENTATION</w:t>
      </w:r>
    </w:p>
    <w:p w14:paraId="3ED50916" w14:textId="3EDA6C97" w:rsidR="00B63365" w:rsidRDefault="00B63365" w:rsidP="00B63365">
      <w:pPr>
        <w:pStyle w:val="Subtitle"/>
      </w:pPr>
      <w:r>
        <w:t>Overview</w:t>
      </w:r>
    </w:p>
    <w:p w14:paraId="5C84B45F" w14:textId="545888E9" w:rsidR="00774A1A" w:rsidRPr="00774A1A" w:rsidRDefault="00774A1A" w:rsidP="00774A1A">
      <w:r>
        <w:t xml:space="preserve">The PowerPlatform CI/CD implementation is comprised of a </w:t>
      </w:r>
      <w:proofErr w:type="gramStart"/>
      <w:r>
        <w:t>scripts</w:t>
      </w:r>
      <w:proofErr w:type="gramEnd"/>
      <w:r>
        <w:t xml:space="preserve"> that provides the PowerPlatform build teams with the ability to check-in their Dataverse solutions, configuration data schema files, and portal code to the organizations primary repository(</w:t>
      </w:r>
      <w:proofErr w:type="spellStart"/>
      <w:r>
        <w:t>ies</w:t>
      </w:r>
      <w:proofErr w:type="spellEnd"/>
      <w:r>
        <w:t xml:space="preserve">) hosting the source code and deployment artefacts that make up the Department’s grant funding system. This pipeline extension is built to be generic to any PowerPlatform implementation that is comprised of both Model-Driven-Apps and PowerApps Portals. Canvas Apps are not yet fully supported in this implementation, however support for these types of applications will be </w:t>
      </w:r>
      <w:r w:rsidR="00454920">
        <w:t xml:space="preserve">released in version 1.3. </w:t>
      </w:r>
      <w:proofErr w:type="gramStart"/>
      <w:r w:rsidR="00454920">
        <w:t>That being said, since</w:t>
      </w:r>
      <w:proofErr w:type="gramEnd"/>
      <w:r w:rsidR="00454920">
        <w:t xml:space="preserve"> Canvas apps are typically stored in a solution, this pipeline automation extension can include Canvas Apps but will not include certain features like automated tests designed for these types of applications. Version 1.3 is scheduled to be released on June 28, </w:t>
      </w:r>
      <w:proofErr w:type="gramStart"/>
      <w:r w:rsidR="00454920">
        <w:t>2022</w:t>
      </w:r>
      <w:proofErr w:type="gramEnd"/>
      <w:r w:rsidR="00454920">
        <w:t xml:space="preserve"> along with an updated version of this document.</w:t>
      </w:r>
    </w:p>
    <w:p w14:paraId="3C866CFD" w14:textId="63892464" w:rsidR="009A2158" w:rsidRDefault="00342660" w:rsidP="00774A1A">
      <w:pPr>
        <w:pStyle w:val="Heading2"/>
      </w:pPr>
      <w:bookmarkStart w:id="2" w:name="_Toc106228518"/>
      <w:r>
        <w:t>Continuous Integratio</w:t>
      </w:r>
      <w:r w:rsidR="00774A1A">
        <w:t>N</w:t>
      </w:r>
      <w:bookmarkEnd w:id="2"/>
    </w:p>
    <w:p w14:paraId="1F45F0B0" w14:textId="34AEF78B" w:rsidR="00454920" w:rsidRPr="00454920" w:rsidRDefault="00454920" w:rsidP="00454920">
      <w:r>
        <w:t xml:space="preserve">For the organization to achieve stability, </w:t>
      </w:r>
      <w:proofErr w:type="gramStart"/>
      <w:r>
        <w:t>predictability</w:t>
      </w:r>
      <w:proofErr w:type="gramEnd"/>
      <w:r>
        <w:t xml:space="preserve"> and quality of their Dataverse application deployments, the build team </w:t>
      </w:r>
      <w:r w:rsidR="004B233E">
        <w:t xml:space="preserve">needs to be equipped with tools that will automate the export for solutions, configuration data, and portal data and apply version control. In addition, members of the build team need the capability to deploy new features and or bug fixes frequently to minimize the complexities associated with less frequent and very large deployments. Having the ability to continuously release changes to the Dataverse applications </w:t>
      </w:r>
      <w:r w:rsidR="00C122C1">
        <w:t xml:space="preserve">will allow the developer to address issues such as missing dependencies, critical bugs, and potential misconfigurations or mis-interpreted requirements which can cause issues downstream. By catching these issues early, the team </w:t>
      </w:r>
      <w:r w:rsidR="00527A9E">
        <w:t>can</w:t>
      </w:r>
      <w:r w:rsidR="00C122C1">
        <w:t xml:space="preserve"> resolve these issues and re-deploy. The deployment processes in the PowerPlatform can take a significant amount of time if executed manually which can cause overall productivity issues. Therefore, by implementing a robust continuous integration framework, </w:t>
      </w:r>
      <w:r w:rsidR="00E85CE1">
        <w:t xml:space="preserve">developers can instead rely on the DevOps Pipelines feature to automate deployments which will not only provide overall productivity gains, but will also standardize the deployment processes, provide a facility for automated testing to ensure best practices are followed, validate that the solution, </w:t>
      </w:r>
      <w:proofErr w:type="gramStart"/>
      <w:r w:rsidR="00E85CE1">
        <w:t>data</w:t>
      </w:r>
      <w:proofErr w:type="gramEnd"/>
      <w:r w:rsidR="00E85CE1">
        <w:t xml:space="preserve"> and portal artefacts can be successfully deployed based on their latest changes etc. In this section, the extension for CI is described.</w:t>
      </w:r>
    </w:p>
    <w:p w14:paraId="580696F1" w14:textId="49A331E3" w:rsidR="00342660" w:rsidRDefault="00342660" w:rsidP="009232E5">
      <w:pPr>
        <w:pStyle w:val="HEADING30"/>
      </w:pPr>
      <w:bookmarkStart w:id="3" w:name="_Toc106228519"/>
      <w:r>
        <w:t xml:space="preserve">Option 1: Developer </w:t>
      </w:r>
      <w:r w:rsidR="008E6E32">
        <w:t>invoked integration</w:t>
      </w:r>
      <w:bookmarkEnd w:id="3"/>
    </w:p>
    <w:p w14:paraId="6362AE4E" w14:textId="664B664F" w:rsidR="00B213DF" w:rsidRDefault="00E85CE1" w:rsidP="00E85CE1">
      <w:r>
        <w:t>Developers have the option of manually invoking a pipeline for which the developer will be supply a series of variable values in a specific sequence. Once the variables are defined, and the pipeline invoked, the extension will interpret the supplied variables and will deploy the developer’s solution(s), configuration data (from the schema), and (or) the portal configuration changes</w:t>
      </w:r>
      <w:r w:rsidR="00B213DF">
        <w:t xml:space="preserve"> automatically. As part of this process, the extension will run the solution and portal checker </w:t>
      </w:r>
      <w:proofErr w:type="gramStart"/>
      <w:r w:rsidR="00B213DF">
        <w:t>API’s</w:t>
      </w:r>
      <w:proofErr w:type="gramEnd"/>
      <w:r w:rsidR="00B213DF">
        <w:t xml:space="preserve"> provided by the Dataverse build tools and will export the Dataverse resources informed by the variable(s) provided by the developer. These artefacts are stored in the DevOps project storage for future usage such as release to a downstream environment such as UAT and PROD. </w:t>
      </w:r>
    </w:p>
    <w:p w14:paraId="32B1DBE3" w14:textId="6A7359BA" w:rsidR="00342660" w:rsidRDefault="00342660" w:rsidP="009232E5">
      <w:pPr>
        <w:pStyle w:val="HEADING30"/>
      </w:pPr>
      <w:bookmarkStart w:id="4" w:name="_Toc106228520"/>
      <w:r>
        <w:t>Option 2: Integration Automation</w:t>
      </w:r>
      <w:bookmarkEnd w:id="4"/>
    </w:p>
    <w:p w14:paraId="66462BEE" w14:textId="75A0DB4F" w:rsidR="008E6E32" w:rsidRDefault="008E6E32" w:rsidP="008E6E32">
      <w:r>
        <w:t xml:space="preserve">The organization can configure the pipeline to trigger automatically via Pull-Requests. In this scenario, pull-requests are invoked to a branch such as TEST which will automatically deploy the solutions, data files, and (or) portals using pre-defined variable values </w:t>
      </w:r>
      <w:r w:rsidR="00527A9E">
        <w:t xml:space="preserve">in both the variable group and run time variables. In this scenario developers will be responsible to move their solution components to the primary solutions set in the variable artefacts. The release manager will then issue a PR to the relevant branch will execute the pipeline, save the artefacts in preparation for a release to a downstream environment. The benefits of this approach include a reduction of effort associated with developers having to manually invoke pipelines. The downside will be less traceability of who made the changes and when as with this approach, changes are published by a single (or </w:t>
      </w:r>
      <w:r w:rsidR="00923A10">
        <w:t>multiple</w:t>
      </w:r>
      <w:r w:rsidR="00527A9E">
        <w:t>) release managers for the sole purpose of deployment and generation of artefacts to deploy to downstream environments.</w:t>
      </w:r>
      <w:r w:rsidR="0080057C">
        <w:t xml:space="preserve"> </w:t>
      </w:r>
    </w:p>
    <w:p w14:paraId="05F9DBF5" w14:textId="2134DFCA" w:rsidR="00923A10" w:rsidRDefault="00131828" w:rsidP="00923A10">
      <w:pPr>
        <w:pStyle w:val="HEADING30"/>
      </w:pPr>
      <w:bookmarkStart w:id="5" w:name="_Toc106228521"/>
      <w:r>
        <w:t>Summary</w:t>
      </w:r>
      <w:bookmarkEnd w:id="5"/>
    </w:p>
    <w:p w14:paraId="5C38118C" w14:textId="3CDD4D4C" w:rsidR="00923A10" w:rsidRDefault="00362DAA" w:rsidP="008E6E32">
      <w:r>
        <w:t>DEPT</w:t>
      </w:r>
      <w:r w:rsidR="00923A10">
        <w:t xml:space="preserve"> can opt to use a combination of the two options instead of picking one. In this scenario, developers will be responsible to commit their work, indirectly through the pipeline script in DevOps, and the cadence for option 2 would be that the release manager would run the same pipeline at specific time intervals during a release cycle to prepare the artefacts for a full release to UAT and Production. If </w:t>
      </w:r>
      <w:r>
        <w:t>DEPT</w:t>
      </w:r>
      <w:r w:rsidR="00923A10">
        <w:t xml:space="preserve"> opts to leverage </w:t>
      </w:r>
      <w:r w:rsidR="00923A10">
        <w:lastRenderedPageBreak/>
        <w:t xml:space="preserve">only a single option, Option 1 would be more beneficial as it would align better with modern ALM standards whereby developers can test their own releases and receive feedback on any potential </w:t>
      </w:r>
      <w:r w:rsidR="00FA086D">
        <w:t>defects</w:t>
      </w:r>
      <w:r w:rsidR="00923A10">
        <w:t xml:space="preserve"> associated with their development artefacts through the automated test outputs provided by the pipeline so that when </w:t>
      </w:r>
      <w:r w:rsidR="00FA086D">
        <w:t>its time a full release, issues like missing dependencies, bugs and mis-configurations are minimized or eliminated resulting in a more reliable deployment process.</w:t>
      </w:r>
    </w:p>
    <w:p w14:paraId="71C44508" w14:textId="6733E9E1" w:rsidR="00342660" w:rsidRDefault="00342660" w:rsidP="009232E5">
      <w:pPr>
        <w:pStyle w:val="Heading2"/>
      </w:pPr>
      <w:bookmarkStart w:id="6" w:name="_Toc106228522"/>
      <w:r>
        <w:t>Continuous Deployments</w:t>
      </w:r>
      <w:bookmarkEnd w:id="6"/>
    </w:p>
    <w:p w14:paraId="4DA040C4" w14:textId="351208E9" w:rsidR="00131828" w:rsidRPr="00131828" w:rsidRDefault="00694F26" w:rsidP="00131828">
      <w:r>
        <w:t xml:space="preserve">This pipeline extension includes a release pipeline targeted to UAT and PRODUCTION environments. Releases are invoked by release managers who will have the ability to select any successful and issue a release to UAT and PROD using that build’s artefacts. The script </w:t>
      </w:r>
      <w:r w:rsidR="00872567">
        <w:t xml:space="preserve">is identical to the build integration script and will use the same variable group. The only delta is that the release pipeline script will loop through its source build integration artifacts and set the runtime variables automatically so that the release manager does not need to re-set these variables at run time. </w:t>
      </w:r>
    </w:p>
    <w:p w14:paraId="3CB4DF31" w14:textId="076AB0AD" w:rsidR="00342660" w:rsidRDefault="00342660" w:rsidP="009232E5">
      <w:pPr>
        <w:pStyle w:val="HEADING30"/>
      </w:pPr>
      <w:bookmarkStart w:id="7" w:name="_Toc106228523"/>
      <w:r>
        <w:t xml:space="preserve">Option 1: </w:t>
      </w:r>
      <w:r>
        <w:t>Release manager</w:t>
      </w:r>
      <w:r>
        <w:t xml:space="preserve"> intervention</w:t>
      </w:r>
      <w:bookmarkEnd w:id="7"/>
    </w:p>
    <w:p w14:paraId="2308871C" w14:textId="74331221" w:rsidR="00F52C2D" w:rsidRDefault="00F52C2D" w:rsidP="00F52C2D">
      <w:r>
        <w:t xml:space="preserve">The release pipeline can be invoked manually by a release manager from any build or from the </w:t>
      </w:r>
      <w:r w:rsidR="0080057C">
        <w:t>release’s</w:t>
      </w:r>
      <w:r>
        <w:t xml:space="preserve"> menu in DevOps. </w:t>
      </w:r>
    </w:p>
    <w:p w14:paraId="28F31307" w14:textId="73B00F9A" w:rsidR="00B63365" w:rsidRDefault="00342660" w:rsidP="009232E5">
      <w:pPr>
        <w:pStyle w:val="HEADING30"/>
      </w:pPr>
      <w:bookmarkStart w:id="8" w:name="_Toc106228524"/>
      <w:r>
        <w:t xml:space="preserve">Option 2: </w:t>
      </w:r>
      <w:r>
        <w:t>Deployment</w:t>
      </w:r>
      <w:r>
        <w:t xml:space="preserve"> Automation</w:t>
      </w:r>
      <w:bookmarkEnd w:id="8"/>
    </w:p>
    <w:p w14:paraId="44537730" w14:textId="52CBA54A" w:rsidR="00F52C2D" w:rsidRDefault="0080057C" w:rsidP="00931FAF">
      <w:r>
        <w:t>Like</w:t>
      </w:r>
      <w:r w:rsidR="00931FAF">
        <w:t xml:space="preserve"> the automated build integration, a release manager can </w:t>
      </w:r>
      <w:r>
        <w:t>choose</w:t>
      </w:r>
      <w:r w:rsidR="00931FAF">
        <w:t xml:space="preserve"> to have the release pipeline execute as part of a PR and thus tied to a branch. </w:t>
      </w:r>
      <w:r>
        <w:t xml:space="preserve"> The processes demonstrated below are the same, with t</w:t>
      </w:r>
    </w:p>
    <w:p w14:paraId="1D5CA8E0" w14:textId="48F7A0B9" w:rsidR="00B63365" w:rsidRDefault="007D311F" w:rsidP="008324B3">
      <w:pPr>
        <w:pStyle w:val="Subtitle"/>
      </w:pPr>
      <w:r>
        <w:t>DESIGN</w:t>
      </w:r>
    </w:p>
    <w:p w14:paraId="5EDDC7CD" w14:textId="69FA129F" w:rsidR="00820E58" w:rsidRDefault="00820E58" w:rsidP="009232E5">
      <w:pPr>
        <w:pStyle w:val="Heading2"/>
      </w:pPr>
      <w:bookmarkStart w:id="9" w:name="_Toc106228525"/>
      <w:r>
        <w:t>Security</w:t>
      </w:r>
      <w:bookmarkEnd w:id="9"/>
    </w:p>
    <w:p w14:paraId="39A94769" w14:textId="28FF5DB0" w:rsidR="00C20741" w:rsidRDefault="00C20741" w:rsidP="00C20741">
      <w:r>
        <w:t xml:space="preserve">Only build administrators can modify the pipeline and execute the full release pipeline. Contributors (developers) can execute the build integration pipeline. This baseline implementation also restricts any modifications to the variable group that is linked to the pipelines. Only build administrators can modify these groups. </w:t>
      </w:r>
      <w:proofErr w:type="gramStart"/>
      <w:r>
        <w:t>However</w:t>
      </w:r>
      <w:proofErr w:type="gramEnd"/>
      <w:r>
        <w:t xml:space="preserve"> if </w:t>
      </w:r>
      <w:r w:rsidR="00362DAA">
        <w:t>DEPT</w:t>
      </w:r>
      <w:r>
        <w:t xml:space="preserve"> employs a developer environment strategy, it is recommended that the variable groups are cloned and that each developer will have access to the build integration pipeline within their own branch </w:t>
      </w:r>
      <w:r w:rsidR="001611D8">
        <w:t>and these would be tied to a variable group whose source and target would reflect their developer environment and point to the consolidated dev environment.</w:t>
      </w:r>
    </w:p>
    <w:p w14:paraId="6B495E13" w14:textId="610FF741" w:rsidR="00702A3E" w:rsidRPr="00C20741" w:rsidRDefault="00702A3E" w:rsidP="00C20741">
      <w:r>
        <w:t xml:space="preserve">This current version of the scripts supports OOB variable groups and variable secrets but assumes that the DevOps projects is not linked to a </w:t>
      </w:r>
      <w:r w:rsidR="0080057C">
        <w:t>KeyVaults</w:t>
      </w:r>
      <w:r>
        <w:t xml:space="preserve">. If </w:t>
      </w:r>
      <w:r w:rsidR="00362DAA">
        <w:t>DEPT</w:t>
      </w:r>
      <w:r>
        <w:t xml:space="preserve"> links the project to a </w:t>
      </w:r>
      <w:r w:rsidR="0080057C">
        <w:t>KeyVaults</w:t>
      </w:r>
      <w:r>
        <w:t>, the variable group values will be updated to include the KeyVaults name and secret IDs instead of using “masked” secrets.</w:t>
      </w:r>
    </w:p>
    <w:p w14:paraId="3DC75E5C" w14:textId="29314F59" w:rsidR="009F7656" w:rsidRDefault="009F7656" w:rsidP="009232E5">
      <w:pPr>
        <w:pStyle w:val="Heading2"/>
      </w:pPr>
      <w:bookmarkStart w:id="10" w:name="_Toc106228526"/>
      <w:r>
        <w:t>Service Connections</w:t>
      </w:r>
      <w:bookmarkEnd w:id="10"/>
    </w:p>
    <w:p w14:paraId="185DCA01" w14:textId="781C63F1" w:rsidR="00DA3D3B" w:rsidRDefault="00702A3E" w:rsidP="00702A3E">
      <w:r>
        <w:t>The</w:t>
      </w:r>
      <w:r w:rsidR="00611C02">
        <w:t xml:space="preserve"> table below includes the service connections required for this extension. In addition to </w:t>
      </w:r>
      <w:r w:rsidR="00DA3D3B">
        <w:t>service</w:t>
      </w:r>
      <w:r w:rsidR="00611C02">
        <w:t xml:space="preserve"> connections, since </w:t>
      </w:r>
      <w:r w:rsidR="0080057C">
        <w:t>this extension</w:t>
      </w:r>
      <w:r w:rsidR="00611C02">
        <w:t xml:space="preserve"> is leveraging the community version of the build tools, connecting strings must also be configured. </w:t>
      </w:r>
      <w:r w:rsidR="0080057C">
        <w:t>However,</w:t>
      </w:r>
      <w:r w:rsidR="00611C02">
        <w:t xml:space="preserve"> the connection strings are automatically generated by other variables (</w:t>
      </w:r>
      <w:proofErr w:type="gramStart"/>
      <w:r w:rsidR="00611C02">
        <w:t>e.g.</w:t>
      </w:r>
      <w:proofErr w:type="gramEnd"/>
      <w:r w:rsidR="00611C02">
        <w:t xml:space="preserve"> the SPN – App Registrations/App User’s </w:t>
      </w:r>
      <w:r w:rsidR="00DA3D3B">
        <w:t xml:space="preserve">TenantID, URL, </w:t>
      </w:r>
      <w:r w:rsidR="00611C02">
        <w:t>ClientID and Secret</w:t>
      </w:r>
      <w:r w:rsidR="00DA3D3B">
        <w:t xml:space="preserve"> all of which are concatenated within the source and target connection strings for each environment. These variables, including the service connections (Target and SourceSPN-{ENV} variables are available in the Variable Group (Connection-Parameters). </w:t>
      </w:r>
    </w:p>
    <w:p w14:paraId="03F59F98" w14:textId="27A8B381" w:rsidR="00DA3D3B" w:rsidRPr="00702A3E" w:rsidRDefault="00DA3D3B" w:rsidP="00702A3E">
      <w:r>
        <w:t>A service connection should be created for each environment that will service as a source and target environment for the integration and deployment pipelines. All connection parameters should be pre-defined in the connection parameters variable group.</w:t>
      </w:r>
    </w:p>
    <w:p w14:paraId="374ADFFD" w14:textId="77777777" w:rsidR="006313B7" w:rsidRDefault="006313B7" w:rsidP="009232E5">
      <w:pPr>
        <w:pStyle w:val="Heading2"/>
      </w:pPr>
    </w:p>
    <w:p w14:paraId="12FC2A57" w14:textId="77777777" w:rsidR="006313B7" w:rsidRDefault="006313B7" w:rsidP="009232E5">
      <w:pPr>
        <w:pStyle w:val="Heading2"/>
      </w:pPr>
    </w:p>
    <w:p w14:paraId="2DCFE1CE" w14:textId="77777777" w:rsidR="006313B7" w:rsidRDefault="006313B7" w:rsidP="009232E5">
      <w:pPr>
        <w:pStyle w:val="Heading2"/>
      </w:pPr>
    </w:p>
    <w:p w14:paraId="432F7340" w14:textId="77777777" w:rsidR="006313B7" w:rsidRDefault="006313B7" w:rsidP="009232E5">
      <w:pPr>
        <w:pStyle w:val="Heading2"/>
      </w:pPr>
    </w:p>
    <w:p w14:paraId="5BE65EDF" w14:textId="77777777" w:rsidR="006313B7" w:rsidRDefault="006313B7" w:rsidP="009232E5">
      <w:pPr>
        <w:pStyle w:val="Heading2"/>
      </w:pPr>
    </w:p>
    <w:p w14:paraId="385F6797" w14:textId="77777777" w:rsidR="006313B7" w:rsidRDefault="006313B7" w:rsidP="009232E5">
      <w:pPr>
        <w:pStyle w:val="Heading2"/>
      </w:pPr>
    </w:p>
    <w:p w14:paraId="1F4E59F6" w14:textId="2FD27857" w:rsidR="009F7656" w:rsidRDefault="009F7656" w:rsidP="009232E5">
      <w:pPr>
        <w:pStyle w:val="Heading2"/>
      </w:pPr>
      <w:bookmarkStart w:id="11" w:name="_Variables_&amp;_Variable"/>
      <w:bookmarkStart w:id="12" w:name="_Toc106228527"/>
      <w:bookmarkEnd w:id="11"/>
      <w:r>
        <w:t>Variables</w:t>
      </w:r>
      <w:r w:rsidR="007D311F">
        <w:t xml:space="preserve"> &amp; Variable Groups</w:t>
      </w:r>
      <w:bookmarkEnd w:id="12"/>
    </w:p>
    <w:p w14:paraId="062DFF72" w14:textId="06EA9347" w:rsidR="00F354D6" w:rsidRDefault="00F354D6" w:rsidP="00F354D6">
      <w:r>
        <w:t>The table below lists all variables and groups and describes their purpose and usage.</w:t>
      </w:r>
    </w:p>
    <w:p w14:paraId="7020AC6F" w14:textId="23E91A0E" w:rsidR="007A08CC" w:rsidRDefault="007A08CC" w:rsidP="007A08CC">
      <w:pPr>
        <w:pStyle w:val="HEADING30"/>
      </w:pPr>
      <w:bookmarkStart w:id="13" w:name="_Toc106228528"/>
      <w:r w:rsidRPr="007A08CC">
        <w:rPr>
          <w:b/>
          <w:bCs/>
        </w:rPr>
        <w:t>Variable Group</w:t>
      </w:r>
      <w:r>
        <w:t>: Connection-Parameters</w:t>
      </w:r>
      <w:bookmarkEnd w:id="13"/>
    </w:p>
    <w:tbl>
      <w:tblPr>
        <w:tblStyle w:val="PlainTable2"/>
        <w:tblW w:w="0" w:type="auto"/>
        <w:tblLook w:val="04A0" w:firstRow="1" w:lastRow="0" w:firstColumn="1" w:lastColumn="0" w:noHBand="0" w:noVBand="1"/>
      </w:tblPr>
      <w:tblGrid>
        <w:gridCol w:w="3836"/>
        <w:gridCol w:w="6791"/>
      </w:tblGrid>
      <w:tr w:rsidR="007A08CC" w14:paraId="4593B6EF" w14:textId="77777777" w:rsidTr="00917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031321F" w14:textId="4DD521AB" w:rsidR="007A08CC" w:rsidRPr="009179A8" w:rsidRDefault="007A08CC" w:rsidP="00F354D6">
            <w:pPr>
              <w:rPr>
                <w:b w:val="0"/>
                <w:bCs w:val="0"/>
              </w:rPr>
            </w:pPr>
            <w:r w:rsidRPr="009179A8">
              <w:rPr>
                <w:b w:val="0"/>
                <w:bCs w:val="0"/>
              </w:rPr>
              <w:t>Variable Name</w:t>
            </w:r>
          </w:p>
        </w:tc>
        <w:tc>
          <w:tcPr>
            <w:tcW w:w="6791" w:type="dxa"/>
          </w:tcPr>
          <w:p w14:paraId="7A5C86B5" w14:textId="36877BB0" w:rsidR="007A08CC" w:rsidRPr="009179A8" w:rsidRDefault="007A08CC" w:rsidP="00F354D6">
            <w:pPr>
              <w:cnfStyle w:val="100000000000" w:firstRow="1" w:lastRow="0" w:firstColumn="0" w:lastColumn="0" w:oddVBand="0" w:evenVBand="0" w:oddHBand="0" w:evenHBand="0" w:firstRowFirstColumn="0" w:firstRowLastColumn="0" w:lastRowFirstColumn="0" w:lastRowLastColumn="0"/>
              <w:rPr>
                <w:b w:val="0"/>
                <w:bCs w:val="0"/>
              </w:rPr>
            </w:pPr>
            <w:r w:rsidRPr="009179A8">
              <w:rPr>
                <w:b w:val="0"/>
                <w:bCs w:val="0"/>
              </w:rPr>
              <w:t>Description</w:t>
            </w:r>
          </w:p>
        </w:tc>
      </w:tr>
      <w:tr w:rsidR="007A08CC" w14:paraId="70F6F05A"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49EA0894" w14:textId="422A6B13" w:rsidR="007A08CC" w:rsidRDefault="007A08CC" w:rsidP="00F354D6">
            <w:r>
              <w:t>ClientID</w:t>
            </w:r>
          </w:p>
        </w:tc>
        <w:tc>
          <w:tcPr>
            <w:tcW w:w="6791" w:type="dxa"/>
          </w:tcPr>
          <w:p w14:paraId="3257EFC1" w14:textId="0884CD19" w:rsidR="007A08CC" w:rsidRDefault="007A08CC" w:rsidP="00F354D6">
            <w:pPr>
              <w:cnfStyle w:val="000000100000" w:firstRow="0" w:lastRow="0" w:firstColumn="0" w:lastColumn="0" w:oddVBand="0" w:evenVBand="0" w:oddHBand="1" w:evenHBand="0" w:firstRowFirstColumn="0" w:firstRowLastColumn="0" w:lastRowFirstColumn="0" w:lastRowLastColumn="0"/>
            </w:pPr>
            <w:r>
              <w:t>App Registration</w:t>
            </w:r>
            <w:r w:rsidR="00A6104A">
              <w:t>’s ClientID (</w:t>
            </w:r>
            <w:proofErr w:type="spellStart"/>
            <w:r w:rsidR="00A6104A">
              <w:t>ApplicationID</w:t>
            </w:r>
            <w:proofErr w:type="spellEnd"/>
            <w:r>
              <w:t xml:space="preserve"> – SPN for Dataverse Environments</w:t>
            </w:r>
            <w:r w:rsidR="00A6104A">
              <w:t>’ App User</w:t>
            </w:r>
            <w:r>
              <w:t xml:space="preserve"> (assumes 1 SPN for multiple environments)</w:t>
            </w:r>
          </w:p>
        </w:tc>
      </w:tr>
      <w:tr w:rsidR="007A08CC" w14:paraId="4BD4831B"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4EDDD314" w14:textId="29CB8D65" w:rsidR="007A08CC" w:rsidRDefault="007A08CC" w:rsidP="00F354D6">
            <w:proofErr w:type="spellStart"/>
            <w:r>
              <w:t>DeploymentProfile</w:t>
            </w:r>
            <w:proofErr w:type="spellEnd"/>
            <w:r>
              <w:t>-PROD</w:t>
            </w:r>
          </w:p>
        </w:tc>
        <w:tc>
          <w:tcPr>
            <w:tcW w:w="6791" w:type="dxa"/>
          </w:tcPr>
          <w:p w14:paraId="2EF78174" w14:textId="42113A7C" w:rsidR="007A08CC" w:rsidRDefault="007A08CC" w:rsidP="00F354D6">
            <w:pPr>
              <w:cnfStyle w:val="000000000000" w:firstRow="0" w:lastRow="0" w:firstColumn="0" w:lastColumn="0" w:oddVBand="0" w:evenVBand="0" w:oddHBand="0" w:evenHBand="0" w:firstRowFirstColumn="0" w:firstRowLastColumn="0" w:lastRowFirstColumn="0" w:lastRowLastColumn="0"/>
            </w:pPr>
            <w:r>
              <w:t xml:space="preserve">Portals -&gt; </w:t>
            </w:r>
            <w:r w:rsidR="00A6104A">
              <w:t xml:space="preserve">PROD Global settings (located in Deployment-Profiles folder in repository – </w:t>
            </w:r>
            <w:proofErr w:type="spellStart"/>
            <w:r w:rsidR="00A6104A">
              <w:t>prod.deployment.yml</w:t>
            </w:r>
            <w:proofErr w:type="spellEnd"/>
          </w:p>
        </w:tc>
      </w:tr>
      <w:tr w:rsidR="007A08CC" w14:paraId="1390FDAA"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2B677C7" w14:textId="136CAA1A" w:rsidR="007A08CC" w:rsidRDefault="007A08CC" w:rsidP="00F354D6">
            <w:proofErr w:type="spellStart"/>
            <w:r>
              <w:t>DeploymentProfile</w:t>
            </w:r>
            <w:proofErr w:type="spellEnd"/>
            <w:r>
              <w:t>-TEST</w:t>
            </w:r>
          </w:p>
        </w:tc>
        <w:tc>
          <w:tcPr>
            <w:tcW w:w="6791" w:type="dxa"/>
          </w:tcPr>
          <w:p w14:paraId="1D1DE663" w14:textId="5AA14CB3" w:rsidR="007A08CC" w:rsidRDefault="00A6104A" w:rsidP="00F354D6">
            <w:pPr>
              <w:cnfStyle w:val="000000100000" w:firstRow="0" w:lastRow="0" w:firstColumn="0" w:lastColumn="0" w:oddVBand="0" w:evenVBand="0" w:oddHBand="1" w:evenHBand="0" w:firstRowFirstColumn="0" w:firstRowLastColumn="0" w:lastRowFirstColumn="0" w:lastRowLastColumn="0"/>
            </w:pPr>
            <w:r>
              <w:t xml:space="preserve">Portals -&gt; </w:t>
            </w:r>
            <w:r>
              <w:t>TEST</w:t>
            </w:r>
            <w:r>
              <w:t xml:space="preserve"> Global settings</w:t>
            </w:r>
            <w:r>
              <w:t xml:space="preserve"> </w:t>
            </w:r>
            <w:r>
              <w:t xml:space="preserve">(located in Deployment-Profiles folder in repository – </w:t>
            </w:r>
            <w:proofErr w:type="spellStart"/>
            <w:r>
              <w:t>test</w:t>
            </w:r>
            <w:r>
              <w:t>.deployment.yml</w:t>
            </w:r>
            <w:proofErr w:type="spellEnd"/>
          </w:p>
        </w:tc>
      </w:tr>
      <w:tr w:rsidR="007A08CC" w14:paraId="2D64B906"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3C602D3D" w14:textId="76FF0862" w:rsidR="007A08CC" w:rsidRDefault="007A08CC" w:rsidP="00F354D6">
            <w:proofErr w:type="spellStart"/>
            <w:r>
              <w:t>DeploymentProfile</w:t>
            </w:r>
            <w:proofErr w:type="spellEnd"/>
            <w:r>
              <w:t>-UAT</w:t>
            </w:r>
          </w:p>
        </w:tc>
        <w:tc>
          <w:tcPr>
            <w:tcW w:w="6791" w:type="dxa"/>
          </w:tcPr>
          <w:p w14:paraId="50B445C4" w14:textId="2EC09ADF" w:rsidR="007A08CC" w:rsidRDefault="00A6104A" w:rsidP="00F354D6">
            <w:pPr>
              <w:cnfStyle w:val="000000000000" w:firstRow="0" w:lastRow="0" w:firstColumn="0" w:lastColumn="0" w:oddVBand="0" w:evenVBand="0" w:oddHBand="0" w:evenHBand="0" w:firstRowFirstColumn="0" w:firstRowLastColumn="0" w:lastRowFirstColumn="0" w:lastRowLastColumn="0"/>
            </w:pPr>
            <w:r>
              <w:t xml:space="preserve">Portals -&gt; </w:t>
            </w:r>
            <w:r>
              <w:t>UAT</w:t>
            </w:r>
            <w:r>
              <w:t xml:space="preserve"> Global settings</w:t>
            </w:r>
            <w:r>
              <w:t xml:space="preserve"> </w:t>
            </w:r>
            <w:r>
              <w:t xml:space="preserve">(located in Deployment-Profiles folder in repository – </w:t>
            </w:r>
            <w:proofErr w:type="spellStart"/>
            <w:r>
              <w:t>uat</w:t>
            </w:r>
            <w:r>
              <w:t>.deployment.yml</w:t>
            </w:r>
            <w:proofErr w:type="spellEnd"/>
          </w:p>
        </w:tc>
      </w:tr>
      <w:tr w:rsidR="00A6104A" w14:paraId="327AE3B9"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C1ADFF8" w14:textId="634F3820" w:rsidR="00A6104A" w:rsidRDefault="00A6104A" w:rsidP="00A6104A">
            <w:r>
              <w:t>Secret</w:t>
            </w:r>
          </w:p>
        </w:tc>
        <w:tc>
          <w:tcPr>
            <w:tcW w:w="6791" w:type="dxa"/>
          </w:tcPr>
          <w:p w14:paraId="7E0ED6D3" w14:textId="41631D89" w:rsidR="00A6104A" w:rsidRDefault="00A6104A" w:rsidP="00A6104A">
            <w:pPr>
              <w:cnfStyle w:val="000000100000" w:firstRow="0" w:lastRow="0" w:firstColumn="0" w:lastColumn="0" w:oddVBand="0" w:evenVBand="0" w:oddHBand="1" w:evenHBand="0" w:firstRowFirstColumn="0" w:firstRowLastColumn="0" w:lastRowFirstColumn="0" w:lastRowLastColumn="0"/>
            </w:pPr>
            <w:r>
              <w:t xml:space="preserve">App Registration’s </w:t>
            </w:r>
            <w:r>
              <w:t>Client Secret</w:t>
            </w:r>
            <w:r>
              <w:t xml:space="preserve"> (SPN for Dataverse Environments’ App User (assumes 1 SPN for multiple environments)</w:t>
            </w:r>
          </w:p>
        </w:tc>
      </w:tr>
      <w:tr w:rsidR="00A6104A" w14:paraId="150E026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2F7EF418" w14:textId="65C06CD9" w:rsidR="00A6104A" w:rsidRDefault="00A6104A" w:rsidP="00A6104A">
            <w:proofErr w:type="spellStart"/>
            <w:r>
              <w:t>SourceConnection</w:t>
            </w:r>
            <w:proofErr w:type="spellEnd"/>
            <w:r>
              <w:t>-DEV</w:t>
            </w:r>
          </w:p>
        </w:tc>
        <w:tc>
          <w:tcPr>
            <w:tcW w:w="6791" w:type="dxa"/>
          </w:tcPr>
          <w:p w14:paraId="346705ED" w14:textId="4A631201" w:rsidR="00A6104A" w:rsidRDefault="00A6104A" w:rsidP="00A6104A">
            <w:pPr>
              <w:cnfStyle w:val="000000000000" w:firstRow="0" w:lastRow="0" w:firstColumn="0" w:lastColumn="0" w:oddVBand="0" w:evenVBand="0" w:oddHBand="0" w:evenHBand="0" w:firstRowFirstColumn="0" w:firstRowLastColumn="0" w:lastRowFirstColumn="0" w:lastRowLastColumn="0"/>
            </w:pPr>
            <w:r>
              <w:t xml:space="preserve">Value is populated by ClientID, Secret, Source and Target URLs, and TenantID – this is for data transfers </w:t>
            </w:r>
          </w:p>
        </w:tc>
      </w:tr>
      <w:tr w:rsidR="00A6104A" w14:paraId="7FD11A1F"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57FD774" w14:textId="6A8DFAFF" w:rsidR="00A6104A" w:rsidRDefault="00A6104A" w:rsidP="00A6104A">
            <w:proofErr w:type="spellStart"/>
            <w:r>
              <w:t>SourceConnection</w:t>
            </w:r>
            <w:proofErr w:type="spellEnd"/>
            <w:r>
              <w:t>-UAT</w:t>
            </w:r>
          </w:p>
        </w:tc>
        <w:tc>
          <w:tcPr>
            <w:tcW w:w="6791" w:type="dxa"/>
          </w:tcPr>
          <w:p w14:paraId="24795E66" w14:textId="74717713" w:rsidR="00A6104A" w:rsidRDefault="00A6104A" w:rsidP="00A6104A">
            <w:pPr>
              <w:cnfStyle w:val="000000100000" w:firstRow="0" w:lastRow="0" w:firstColumn="0" w:lastColumn="0" w:oddVBand="0" w:evenVBand="0" w:oddHBand="1" w:evenHBand="0" w:firstRowFirstColumn="0" w:firstRowLastColumn="0" w:lastRowFirstColumn="0" w:lastRowLastColumn="0"/>
            </w:pPr>
            <w:r>
              <w:t>Value is populated by ClientID, Secret, Source and Target URLs, and TenantID</w:t>
            </w:r>
            <w:r>
              <w:t xml:space="preserve"> </w:t>
            </w:r>
            <w:r>
              <w:t>– this is for data transfers</w:t>
            </w:r>
          </w:p>
        </w:tc>
      </w:tr>
      <w:tr w:rsidR="00A6104A" w14:paraId="0E0C2FF1"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13E40A94" w14:textId="725D139B" w:rsidR="00A6104A" w:rsidRDefault="00A6104A" w:rsidP="00A6104A">
            <w:r>
              <w:t>SourceSPN-DEV</w:t>
            </w:r>
          </w:p>
        </w:tc>
        <w:tc>
          <w:tcPr>
            <w:tcW w:w="6791" w:type="dxa"/>
          </w:tcPr>
          <w:p w14:paraId="2E769839" w14:textId="24C55162" w:rsidR="00A6104A" w:rsidRDefault="00A6104A" w:rsidP="00A6104A">
            <w:pPr>
              <w:cnfStyle w:val="000000000000" w:firstRow="0" w:lastRow="0" w:firstColumn="0" w:lastColumn="0" w:oddVBand="0" w:evenVBand="0" w:oddHBand="0" w:evenHBand="0" w:firstRowFirstColumn="0" w:firstRowLastColumn="0" w:lastRowFirstColumn="0" w:lastRowLastColumn="0"/>
            </w:pPr>
            <w:r>
              <w:t>Service Connection name for DEV (Source environment)</w:t>
            </w:r>
          </w:p>
        </w:tc>
      </w:tr>
      <w:tr w:rsidR="00A6104A" w14:paraId="2F3BD4CE"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080FF39" w14:textId="0B4726EE" w:rsidR="00A6104A" w:rsidRDefault="00A6104A" w:rsidP="00A6104A">
            <w:r>
              <w:t>SourceSPN-UAT</w:t>
            </w:r>
          </w:p>
        </w:tc>
        <w:tc>
          <w:tcPr>
            <w:tcW w:w="6791" w:type="dxa"/>
          </w:tcPr>
          <w:p w14:paraId="6FCBCD06" w14:textId="4C385B99" w:rsidR="00A6104A" w:rsidRDefault="00A6104A" w:rsidP="00A6104A">
            <w:pPr>
              <w:cnfStyle w:val="000000100000" w:firstRow="0" w:lastRow="0" w:firstColumn="0" w:lastColumn="0" w:oddVBand="0" w:evenVBand="0" w:oddHBand="1" w:evenHBand="0" w:firstRowFirstColumn="0" w:firstRowLastColumn="0" w:lastRowFirstColumn="0" w:lastRowLastColumn="0"/>
            </w:pPr>
            <w:r>
              <w:t xml:space="preserve">Service Connection name for </w:t>
            </w:r>
            <w:r>
              <w:t xml:space="preserve">UAT </w:t>
            </w:r>
            <w:r>
              <w:t>(Source environment)</w:t>
            </w:r>
          </w:p>
        </w:tc>
      </w:tr>
      <w:tr w:rsidR="00A6104A" w14:paraId="60FE02AF"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255F9F01" w14:textId="31A6CEEC" w:rsidR="00A6104A" w:rsidRDefault="00A6104A" w:rsidP="00A6104A">
            <w:r>
              <w:t>SourceURL-DEV</w:t>
            </w:r>
          </w:p>
        </w:tc>
        <w:tc>
          <w:tcPr>
            <w:tcW w:w="6791" w:type="dxa"/>
          </w:tcPr>
          <w:p w14:paraId="6063BDBB" w14:textId="746F19CF" w:rsidR="00A6104A" w:rsidRDefault="00A6104A" w:rsidP="00A6104A">
            <w:pPr>
              <w:cnfStyle w:val="000000000000" w:firstRow="0" w:lastRow="0" w:firstColumn="0" w:lastColumn="0" w:oddVBand="0" w:evenVBand="0" w:oddHBand="0" w:evenHBand="0" w:firstRowFirstColumn="0" w:firstRowLastColumn="0" w:lastRowFirstColumn="0" w:lastRowLastColumn="0"/>
            </w:pPr>
            <w:r>
              <w:t>S</w:t>
            </w:r>
            <w:r>
              <w:t>ource URL for</w:t>
            </w:r>
            <w:r>
              <w:t xml:space="preserve"> DEV</w:t>
            </w:r>
            <w:r>
              <w:t xml:space="preserve"> </w:t>
            </w:r>
            <w:r>
              <w:t xml:space="preserve">(feeds </w:t>
            </w:r>
            <w:proofErr w:type="spellStart"/>
            <w:r>
              <w:t>Source</w:t>
            </w:r>
            <w:r>
              <w:t>Connection</w:t>
            </w:r>
            <w:proofErr w:type="spellEnd"/>
            <w:r>
              <w:t xml:space="preserve"> variable)</w:t>
            </w:r>
          </w:p>
        </w:tc>
      </w:tr>
      <w:tr w:rsidR="00A6104A" w14:paraId="65448D1F"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BB9CCD1" w14:textId="2EC65B6A" w:rsidR="00A6104A" w:rsidRDefault="00A6104A" w:rsidP="00A6104A">
            <w:r>
              <w:t>SourceURL-UAT</w:t>
            </w:r>
          </w:p>
        </w:tc>
        <w:tc>
          <w:tcPr>
            <w:tcW w:w="6791" w:type="dxa"/>
          </w:tcPr>
          <w:p w14:paraId="71F32E36" w14:textId="7D8E4E34" w:rsidR="00A6104A" w:rsidRDefault="00A6104A" w:rsidP="00A6104A">
            <w:pPr>
              <w:cnfStyle w:val="000000100000" w:firstRow="0" w:lastRow="0" w:firstColumn="0" w:lastColumn="0" w:oddVBand="0" w:evenVBand="0" w:oddHBand="1" w:evenHBand="0" w:firstRowFirstColumn="0" w:firstRowLastColumn="0" w:lastRowFirstColumn="0" w:lastRowLastColumn="0"/>
            </w:pPr>
            <w:r>
              <w:t xml:space="preserve">Source URL for </w:t>
            </w:r>
            <w:r>
              <w:t xml:space="preserve">UAT </w:t>
            </w:r>
            <w:r>
              <w:t xml:space="preserve">(feeds </w:t>
            </w:r>
            <w:proofErr w:type="spellStart"/>
            <w:r>
              <w:t>Source</w:t>
            </w:r>
            <w:r>
              <w:t>Connection</w:t>
            </w:r>
            <w:proofErr w:type="spellEnd"/>
            <w:r>
              <w:t xml:space="preserve"> variable)</w:t>
            </w:r>
          </w:p>
        </w:tc>
      </w:tr>
      <w:tr w:rsidR="00A6104A" w14:paraId="03B52D17"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11E6CD29" w14:textId="2672AE98" w:rsidR="00A6104A" w:rsidRDefault="00A6104A" w:rsidP="00A6104A">
            <w:r>
              <w:t>TargetConnection-DEV</w:t>
            </w:r>
          </w:p>
        </w:tc>
        <w:tc>
          <w:tcPr>
            <w:tcW w:w="6791" w:type="dxa"/>
          </w:tcPr>
          <w:p w14:paraId="5E594AC6" w14:textId="5A22976E" w:rsidR="00A6104A" w:rsidRDefault="00A6104A" w:rsidP="00A6104A">
            <w:pPr>
              <w:cnfStyle w:val="000000000000" w:firstRow="0" w:lastRow="0" w:firstColumn="0" w:lastColumn="0" w:oddVBand="0" w:evenVBand="0" w:oddHBand="0" w:evenHBand="0" w:firstRowFirstColumn="0" w:firstRowLastColumn="0" w:lastRowFirstColumn="0" w:lastRowLastColumn="0"/>
            </w:pPr>
            <w:r>
              <w:t>Value is populated by ClientID, Secret, Source and Target URLs, and TenantID – this is for data transfers</w:t>
            </w:r>
            <w:r>
              <w:t xml:space="preserve"> </w:t>
            </w:r>
            <w:r>
              <w:t>(</w:t>
            </w:r>
            <w:r>
              <w:t>source</w:t>
            </w:r>
            <w:r>
              <w:t xml:space="preserve"> environment connection string)</w:t>
            </w:r>
          </w:p>
        </w:tc>
      </w:tr>
      <w:tr w:rsidR="00A6104A" w14:paraId="1FE21CEF"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88F789C" w14:textId="6D7E821F" w:rsidR="00A6104A" w:rsidRDefault="00A6104A" w:rsidP="00A6104A">
            <w:r>
              <w:t>TargetConnection-UAT</w:t>
            </w:r>
          </w:p>
        </w:tc>
        <w:tc>
          <w:tcPr>
            <w:tcW w:w="6791" w:type="dxa"/>
          </w:tcPr>
          <w:p w14:paraId="1312EDCA" w14:textId="5B9116F1" w:rsidR="00A6104A" w:rsidRDefault="00A6104A" w:rsidP="00A6104A">
            <w:pPr>
              <w:cnfStyle w:val="000000100000" w:firstRow="0" w:lastRow="0" w:firstColumn="0" w:lastColumn="0" w:oddVBand="0" w:evenVBand="0" w:oddHBand="1" w:evenHBand="0" w:firstRowFirstColumn="0" w:firstRowLastColumn="0" w:lastRowFirstColumn="0" w:lastRowLastColumn="0"/>
            </w:pPr>
            <w:r>
              <w:t>Value is populated by ClientID, Secret, Source and Target URLs, and TenantID – this is for data transfers</w:t>
            </w:r>
            <w:r>
              <w:t xml:space="preserve"> (target environment connection string)</w:t>
            </w:r>
          </w:p>
        </w:tc>
      </w:tr>
      <w:tr w:rsidR="00A6104A" w14:paraId="17443F44"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407CB9F7" w14:textId="3A22F5BD" w:rsidR="00A6104A" w:rsidRDefault="00A6104A" w:rsidP="00A6104A">
            <w:proofErr w:type="spellStart"/>
            <w:r>
              <w:t>TargetSPN</w:t>
            </w:r>
            <w:proofErr w:type="spellEnd"/>
            <w:r>
              <w:t>-DEV</w:t>
            </w:r>
          </w:p>
        </w:tc>
        <w:tc>
          <w:tcPr>
            <w:tcW w:w="6791" w:type="dxa"/>
          </w:tcPr>
          <w:p w14:paraId="0BF71AF7" w14:textId="01CD3FF2" w:rsidR="00A6104A" w:rsidRDefault="00A6104A" w:rsidP="00A6104A">
            <w:pPr>
              <w:cnfStyle w:val="000000000000" w:firstRow="0" w:lastRow="0" w:firstColumn="0" w:lastColumn="0" w:oddVBand="0" w:evenVBand="0" w:oddHBand="0" w:evenHBand="0" w:firstRowFirstColumn="0" w:firstRowLastColumn="0" w:lastRowFirstColumn="0" w:lastRowLastColumn="0"/>
            </w:pPr>
            <w:r>
              <w:t>Service Connection name for DEV</w:t>
            </w:r>
            <w:r>
              <w:t xml:space="preserve"> </w:t>
            </w:r>
            <w:r>
              <w:t>(</w:t>
            </w:r>
            <w:r>
              <w:t>Target</w:t>
            </w:r>
            <w:r>
              <w:t xml:space="preserve"> environment)</w:t>
            </w:r>
          </w:p>
        </w:tc>
      </w:tr>
      <w:tr w:rsidR="00A6104A" w14:paraId="6CF889F3"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03BBF2A" w14:textId="3AD1DD21" w:rsidR="00A6104A" w:rsidRDefault="00A6104A" w:rsidP="00A6104A">
            <w:proofErr w:type="spellStart"/>
            <w:r>
              <w:t>TargetSPN</w:t>
            </w:r>
            <w:proofErr w:type="spellEnd"/>
            <w:r>
              <w:t>-UAT</w:t>
            </w:r>
          </w:p>
        </w:tc>
        <w:tc>
          <w:tcPr>
            <w:tcW w:w="6791" w:type="dxa"/>
          </w:tcPr>
          <w:p w14:paraId="7F216F38" w14:textId="73AB846B" w:rsidR="00A6104A" w:rsidRDefault="00A6104A" w:rsidP="00A6104A">
            <w:pPr>
              <w:cnfStyle w:val="000000100000" w:firstRow="0" w:lastRow="0" w:firstColumn="0" w:lastColumn="0" w:oddVBand="0" w:evenVBand="0" w:oddHBand="1" w:evenHBand="0" w:firstRowFirstColumn="0" w:firstRowLastColumn="0" w:lastRowFirstColumn="0" w:lastRowLastColumn="0"/>
            </w:pPr>
            <w:r>
              <w:t>Service Connection name for UAT</w:t>
            </w:r>
            <w:r>
              <w:t xml:space="preserve"> </w:t>
            </w:r>
            <w:r>
              <w:t>(Target environment)</w:t>
            </w:r>
          </w:p>
        </w:tc>
      </w:tr>
      <w:tr w:rsidR="00A6104A" w14:paraId="408FF1E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15D12884" w14:textId="00035830" w:rsidR="00A6104A" w:rsidRDefault="00A6104A" w:rsidP="00A6104A">
            <w:r>
              <w:t>TargetURL-PROD</w:t>
            </w:r>
          </w:p>
        </w:tc>
        <w:tc>
          <w:tcPr>
            <w:tcW w:w="6791" w:type="dxa"/>
          </w:tcPr>
          <w:p w14:paraId="140BFF89" w14:textId="2D3CD739" w:rsidR="00A6104A" w:rsidRDefault="00A6104A" w:rsidP="00A6104A">
            <w:pPr>
              <w:cnfStyle w:val="000000000000" w:firstRow="0" w:lastRow="0" w:firstColumn="0" w:lastColumn="0" w:oddVBand="0" w:evenVBand="0" w:oddHBand="0" w:evenHBand="0" w:firstRowFirstColumn="0" w:firstRowLastColumn="0" w:lastRowFirstColumn="0" w:lastRowLastColumn="0"/>
            </w:pPr>
            <w:r>
              <w:t>Target URL</w:t>
            </w:r>
            <w:r>
              <w:t xml:space="preserve"> for </w:t>
            </w:r>
            <w:r>
              <w:t>PROD</w:t>
            </w:r>
            <w:r>
              <w:t xml:space="preserve"> </w:t>
            </w:r>
            <w:r>
              <w:t>(feeds TargetConnection variable)</w:t>
            </w:r>
          </w:p>
        </w:tc>
      </w:tr>
      <w:tr w:rsidR="00A6104A" w14:paraId="7E9254B6"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7839624C" w14:textId="45C8C1A7" w:rsidR="00A6104A" w:rsidRDefault="00A6104A" w:rsidP="00A6104A">
            <w:r>
              <w:t>TargetURL-UAT</w:t>
            </w:r>
          </w:p>
        </w:tc>
        <w:tc>
          <w:tcPr>
            <w:tcW w:w="6791" w:type="dxa"/>
          </w:tcPr>
          <w:p w14:paraId="4C7CE6A9" w14:textId="740314C6" w:rsidR="00A6104A" w:rsidRDefault="00A6104A" w:rsidP="00A6104A">
            <w:pPr>
              <w:cnfStyle w:val="000000100000" w:firstRow="0" w:lastRow="0" w:firstColumn="0" w:lastColumn="0" w:oddVBand="0" w:evenVBand="0" w:oddHBand="1" w:evenHBand="0" w:firstRowFirstColumn="0" w:firstRowLastColumn="0" w:lastRowFirstColumn="0" w:lastRowLastColumn="0"/>
            </w:pPr>
            <w:r>
              <w:t>Target URL for PROD (feeds TargetConnection variable)</w:t>
            </w:r>
          </w:p>
        </w:tc>
      </w:tr>
      <w:tr w:rsidR="00A6104A" w14:paraId="44F071F1"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4EC8B5F0" w14:textId="2AD749E9" w:rsidR="00A6104A" w:rsidRDefault="00A6104A" w:rsidP="00A6104A">
            <w:r>
              <w:t>TargetURL-DEV</w:t>
            </w:r>
          </w:p>
        </w:tc>
        <w:tc>
          <w:tcPr>
            <w:tcW w:w="6791" w:type="dxa"/>
          </w:tcPr>
          <w:p w14:paraId="04F8A0B7" w14:textId="07A260A4" w:rsidR="00A6104A" w:rsidRDefault="00A6104A" w:rsidP="00A6104A">
            <w:pPr>
              <w:cnfStyle w:val="000000000000" w:firstRow="0" w:lastRow="0" w:firstColumn="0" w:lastColumn="0" w:oddVBand="0" w:evenVBand="0" w:oddHBand="0" w:evenHBand="0" w:firstRowFirstColumn="0" w:firstRowLastColumn="0" w:lastRowFirstColumn="0" w:lastRowLastColumn="0"/>
            </w:pPr>
            <w:r>
              <w:t xml:space="preserve">Target URL for </w:t>
            </w:r>
            <w:r>
              <w:t>DEV</w:t>
            </w:r>
            <w:r>
              <w:t xml:space="preserve"> (feeds TargetConnection variable)</w:t>
            </w:r>
          </w:p>
        </w:tc>
      </w:tr>
      <w:tr w:rsidR="00A6104A" w14:paraId="4C451934"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74FF57A" w14:textId="63B3E1CE" w:rsidR="00A6104A" w:rsidRDefault="00A6104A" w:rsidP="00A6104A">
            <w:r>
              <w:t>TenantID</w:t>
            </w:r>
          </w:p>
        </w:tc>
        <w:tc>
          <w:tcPr>
            <w:tcW w:w="6791" w:type="dxa"/>
          </w:tcPr>
          <w:p w14:paraId="31893BBD" w14:textId="7332CC0F" w:rsidR="00A6104A" w:rsidRDefault="00A6104A" w:rsidP="00A6104A">
            <w:pPr>
              <w:cnfStyle w:val="000000100000" w:firstRow="0" w:lastRow="0" w:firstColumn="0" w:lastColumn="0" w:oddVBand="0" w:evenVBand="0" w:oddHBand="1" w:evenHBand="0" w:firstRowFirstColumn="0" w:firstRowLastColumn="0" w:lastRowFirstColumn="0" w:lastRowLastColumn="0"/>
            </w:pPr>
            <w:r>
              <w:t>Azure tenant ID hosting App registration record</w:t>
            </w:r>
          </w:p>
        </w:tc>
      </w:tr>
    </w:tbl>
    <w:p w14:paraId="0381F5FB" w14:textId="40995245" w:rsidR="00F354D6" w:rsidRDefault="00F354D6" w:rsidP="00F354D6"/>
    <w:p w14:paraId="54F5E9F8" w14:textId="453F3C56" w:rsidR="007A08CC" w:rsidRDefault="007A08CC" w:rsidP="007A08CC">
      <w:pPr>
        <w:pStyle w:val="HEADING30"/>
      </w:pPr>
      <w:bookmarkStart w:id="14" w:name="_Toc106228529"/>
      <w:r>
        <w:t>Runtime Variables</w:t>
      </w:r>
      <w:bookmarkEnd w:id="14"/>
    </w:p>
    <w:tbl>
      <w:tblPr>
        <w:tblStyle w:val="PlainTable2"/>
        <w:tblW w:w="0" w:type="auto"/>
        <w:tblLook w:val="04A0" w:firstRow="1" w:lastRow="0" w:firstColumn="1" w:lastColumn="0" w:noHBand="0" w:noVBand="1"/>
      </w:tblPr>
      <w:tblGrid>
        <w:gridCol w:w="3836"/>
        <w:gridCol w:w="6791"/>
      </w:tblGrid>
      <w:tr w:rsidR="007A08CC" w14:paraId="077B89CE" w14:textId="77777777" w:rsidTr="00917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0546BF9" w14:textId="77777777" w:rsidR="007A08CC" w:rsidRPr="009179A8" w:rsidRDefault="007A08CC" w:rsidP="009C10E9">
            <w:pPr>
              <w:rPr>
                <w:b w:val="0"/>
                <w:bCs w:val="0"/>
              </w:rPr>
            </w:pPr>
            <w:r w:rsidRPr="009179A8">
              <w:rPr>
                <w:b w:val="0"/>
                <w:bCs w:val="0"/>
              </w:rPr>
              <w:t>Variable Name</w:t>
            </w:r>
          </w:p>
        </w:tc>
        <w:tc>
          <w:tcPr>
            <w:tcW w:w="6791" w:type="dxa"/>
          </w:tcPr>
          <w:p w14:paraId="31BF004E" w14:textId="77777777" w:rsidR="007A08CC" w:rsidRPr="009179A8" w:rsidRDefault="007A08CC" w:rsidP="009C10E9">
            <w:pPr>
              <w:cnfStyle w:val="100000000000" w:firstRow="1" w:lastRow="0" w:firstColumn="0" w:lastColumn="0" w:oddVBand="0" w:evenVBand="0" w:oddHBand="0" w:evenHBand="0" w:firstRowFirstColumn="0" w:firstRowLastColumn="0" w:lastRowFirstColumn="0" w:lastRowLastColumn="0"/>
              <w:rPr>
                <w:b w:val="0"/>
                <w:bCs w:val="0"/>
              </w:rPr>
            </w:pPr>
            <w:r w:rsidRPr="009179A8">
              <w:rPr>
                <w:b w:val="0"/>
                <w:bCs w:val="0"/>
              </w:rPr>
              <w:t>Description</w:t>
            </w:r>
          </w:p>
        </w:tc>
      </w:tr>
      <w:tr w:rsidR="007A08CC" w14:paraId="6E238576"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296252AB" w14:textId="32298B8B" w:rsidR="007A08CC" w:rsidRDefault="007A08CC" w:rsidP="009C10E9">
            <w:r>
              <w:t>Artefact1</w:t>
            </w:r>
          </w:p>
        </w:tc>
        <w:tc>
          <w:tcPr>
            <w:tcW w:w="6791" w:type="dxa"/>
          </w:tcPr>
          <w:p w14:paraId="3C0A31C1" w14:textId="02F903C4" w:rsidR="007A08CC" w:rsidRDefault="00A6104A" w:rsidP="009C10E9">
            <w:pPr>
              <w:cnfStyle w:val="000000100000" w:firstRow="0" w:lastRow="0" w:firstColumn="0" w:lastColumn="0" w:oddVBand="0" w:evenVBand="0" w:oddHBand="1" w:evenHBand="0" w:firstRowFirstColumn="0" w:firstRowLastColumn="0" w:lastRowFirstColumn="0" w:lastRowLastColumn="0"/>
            </w:pPr>
            <w:r>
              <w:t>Provide the name of a solution</w:t>
            </w:r>
            <w:r w:rsidR="0011517E">
              <w:t xml:space="preserve"> (doesn’t need to be in the repository, the pipeline will perform the export and commit etc.)</w:t>
            </w:r>
            <w:r>
              <w:t xml:space="preserve"> or </w:t>
            </w:r>
            <w:r w:rsidR="0011517E">
              <w:t>configuration migration xml file (must be in the data directory in the repo)</w:t>
            </w:r>
          </w:p>
        </w:tc>
      </w:tr>
      <w:tr w:rsidR="007A08CC" w14:paraId="0527159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63C40397" w14:textId="27490799" w:rsidR="007A08CC" w:rsidRDefault="007A08CC" w:rsidP="009C10E9">
            <w:r>
              <w:t>Artefact1-Target-Solution</w:t>
            </w:r>
          </w:p>
        </w:tc>
        <w:tc>
          <w:tcPr>
            <w:tcW w:w="6791" w:type="dxa"/>
          </w:tcPr>
          <w:p w14:paraId="71CA9E48" w14:textId="466158E3" w:rsidR="007A08CC" w:rsidRDefault="0011517E" w:rsidP="009C10E9">
            <w:pPr>
              <w:cnfStyle w:val="000000000000" w:firstRow="0" w:lastRow="0" w:firstColumn="0" w:lastColumn="0" w:oddVBand="0" w:evenVBand="0" w:oddHBand="0" w:evenHBand="0" w:firstRowFirstColumn="0" w:firstRowLastColumn="0" w:lastRowFirstColumn="0" w:lastRowLastColumn="0"/>
            </w:pPr>
            <w:r>
              <w:t>If Artefact1 is a solution, and you need to copy its component to a primary solution, provide the name of the primary solution here</w:t>
            </w:r>
          </w:p>
        </w:tc>
      </w:tr>
      <w:tr w:rsidR="007A08CC" w14:paraId="7CAE08CA"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4774D96A" w14:textId="4EDB79A5" w:rsidR="007A08CC" w:rsidRDefault="007A08CC" w:rsidP="007A08CC">
            <w:r>
              <w:t>Artefact</w:t>
            </w:r>
            <w:r>
              <w:t>2</w:t>
            </w:r>
          </w:p>
        </w:tc>
        <w:tc>
          <w:tcPr>
            <w:tcW w:w="6791" w:type="dxa"/>
          </w:tcPr>
          <w:p w14:paraId="68C585E1" w14:textId="0F5BD636" w:rsidR="007A08CC" w:rsidRDefault="0011517E" w:rsidP="007A08CC">
            <w:pPr>
              <w:cnfStyle w:val="000000100000" w:firstRow="0" w:lastRow="0" w:firstColumn="0" w:lastColumn="0" w:oddVBand="0" w:evenVBand="0" w:oddHBand="1" w:evenHBand="0" w:firstRowFirstColumn="0" w:firstRowLastColumn="0" w:lastRowFirstColumn="0" w:lastRowLastColumn="0"/>
            </w:pPr>
            <w:r>
              <w:t>Provide the name of a solution (doesn’t need to be in the repository, the pipeline will perform the export and commit etc.) or configuration migration xml file (must be in the data directory in the repo)</w:t>
            </w:r>
          </w:p>
        </w:tc>
      </w:tr>
      <w:tr w:rsidR="007A08CC" w14:paraId="609A0FE6"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3B94177B" w14:textId="4367480E" w:rsidR="007A08CC" w:rsidRDefault="007A08CC" w:rsidP="007A08CC">
            <w:r>
              <w:t>Artefact</w:t>
            </w:r>
            <w:r>
              <w:t>2</w:t>
            </w:r>
            <w:r>
              <w:t>-Target-Solution</w:t>
            </w:r>
          </w:p>
        </w:tc>
        <w:tc>
          <w:tcPr>
            <w:tcW w:w="6791" w:type="dxa"/>
          </w:tcPr>
          <w:p w14:paraId="3B55AB51" w14:textId="5DC122DD" w:rsidR="007A08CC" w:rsidRDefault="0011517E" w:rsidP="007A08CC">
            <w:pPr>
              <w:cnfStyle w:val="000000000000" w:firstRow="0" w:lastRow="0" w:firstColumn="0" w:lastColumn="0" w:oddVBand="0" w:evenVBand="0" w:oddHBand="0" w:evenHBand="0" w:firstRowFirstColumn="0" w:firstRowLastColumn="0" w:lastRowFirstColumn="0" w:lastRowLastColumn="0"/>
            </w:pPr>
            <w:r>
              <w:t>If Artefact</w:t>
            </w:r>
            <w:r>
              <w:t>2</w:t>
            </w:r>
            <w:r>
              <w:t xml:space="preserve"> is a solution, and you need to copy its component to a primary solution, provide the name of the primary solution here</w:t>
            </w:r>
          </w:p>
        </w:tc>
      </w:tr>
      <w:tr w:rsidR="007A08CC" w14:paraId="7B213778"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1160E3B8" w14:textId="1FBF9308" w:rsidR="007A08CC" w:rsidRDefault="007A08CC" w:rsidP="007A08CC">
            <w:r>
              <w:t>Artefact</w:t>
            </w:r>
            <w:r>
              <w:t>3</w:t>
            </w:r>
          </w:p>
        </w:tc>
        <w:tc>
          <w:tcPr>
            <w:tcW w:w="6791" w:type="dxa"/>
          </w:tcPr>
          <w:p w14:paraId="4D0CB24E" w14:textId="513589EB" w:rsidR="007A08CC" w:rsidRDefault="0011517E" w:rsidP="007A08CC">
            <w:pPr>
              <w:cnfStyle w:val="000000100000" w:firstRow="0" w:lastRow="0" w:firstColumn="0" w:lastColumn="0" w:oddVBand="0" w:evenVBand="0" w:oddHBand="1" w:evenHBand="0" w:firstRowFirstColumn="0" w:firstRowLastColumn="0" w:lastRowFirstColumn="0" w:lastRowLastColumn="0"/>
            </w:pPr>
            <w:r>
              <w:t>Provide the name of a solution (doesn’t need to be in the repository, the pipeline will perform the export and commit etc.) or configuration migration xml file (must be in the data directory in the repo)</w:t>
            </w:r>
          </w:p>
        </w:tc>
      </w:tr>
      <w:tr w:rsidR="007A08CC" w14:paraId="5CD0F124"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4459EE54" w14:textId="0E482036" w:rsidR="007A08CC" w:rsidRDefault="007A08CC" w:rsidP="007A08CC">
            <w:r>
              <w:t>Artefact</w:t>
            </w:r>
            <w:r>
              <w:t>3</w:t>
            </w:r>
            <w:r>
              <w:t>-Target-Solution</w:t>
            </w:r>
          </w:p>
        </w:tc>
        <w:tc>
          <w:tcPr>
            <w:tcW w:w="6791" w:type="dxa"/>
          </w:tcPr>
          <w:p w14:paraId="4918F08B" w14:textId="61EFFDA7" w:rsidR="007A08CC" w:rsidRDefault="0011517E" w:rsidP="007A08CC">
            <w:pPr>
              <w:cnfStyle w:val="000000000000" w:firstRow="0" w:lastRow="0" w:firstColumn="0" w:lastColumn="0" w:oddVBand="0" w:evenVBand="0" w:oddHBand="0" w:evenHBand="0" w:firstRowFirstColumn="0" w:firstRowLastColumn="0" w:lastRowFirstColumn="0" w:lastRowLastColumn="0"/>
            </w:pPr>
            <w:r>
              <w:t>If Artefact</w:t>
            </w:r>
            <w:r>
              <w:t>3</w:t>
            </w:r>
            <w:r>
              <w:t xml:space="preserve"> is a solution, and you need to copy its component to a primary solution, provide the name of the primary solution here</w:t>
            </w:r>
          </w:p>
        </w:tc>
      </w:tr>
      <w:tr w:rsidR="007A08CC" w14:paraId="58A9662C"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6BFDA74" w14:textId="7B051090" w:rsidR="007A08CC" w:rsidRDefault="007A08CC" w:rsidP="007A08CC">
            <w:r>
              <w:lastRenderedPageBreak/>
              <w:t>Artefact</w:t>
            </w:r>
            <w:r>
              <w:t>4</w:t>
            </w:r>
          </w:p>
        </w:tc>
        <w:tc>
          <w:tcPr>
            <w:tcW w:w="6791" w:type="dxa"/>
          </w:tcPr>
          <w:p w14:paraId="192C6EF5" w14:textId="0DF8CDF9" w:rsidR="007A08CC" w:rsidRDefault="0011517E" w:rsidP="007A08CC">
            <w:pPr>
              <w:cnfStyle w:val="000000100000" w:firstRow="0" w:lastRow="0" w:firstColumn="0" w:lastColumn="0" w:oddVBand="0" w:evenVBand="0" w:oddHBand="1" w:evenHBand="0" w:firstRowFirstColumn="0" w:firstRowLastColumn="0" w:lastRowFirstColumn="0" w:lastRowLastColumn="0"/>
            </w:pPr>
            <w:r>
              <w:t>Provide the name of a solution (doesn’t need to be in the repository, the pipeline will perform the export and commit etc.) or configuration migration xml file (must be in the data directory in the repo)</w:t>
            </w:r>
          </w:p>
        </w:tc>
      </w:tr>
      <w:tr w:rsidR="007A08CC" w14:paraId="28E5057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75C19686" w14:textId="5DA57FEF" w:rsidR="007A08CC" w:rsidRDefault="007A08CC" w:rsidP="007A08CC">
            <w:r>
              <w:t>Artefact</w:t>
            </w:r>
            <w:r>
              <w:t>4</w:t>
            </w:r>
            <w:r>
              <w:t>-Target-Solution</w:t>
            </w:r>
          </w:p>
        </w:tc>
        <w:tc>
          <w:tcPr>
            <w:tcW w:w="6791" w:type="dxa"/>
          </w:tcPr>
          <w:p w14:paraId="1EB88C24" w14:textId="76C41FA3" w:rsidR="007A08CC" w:rsidRDefault="0011517E" w:rsidP="007A08CC">
            <w:pPr>
              <w:cnfStyle w:val="000000000000" w:firstRow="0" w:lastRow="0" w:firstColumn="0" w:lastColumn="0" w:oddVBand="0" w:evenVBand="0" w:oddHBand="0" w:evenHBand="0" w:firstRowFirstColumn="0" w:firstRowLastColumn="0" w:lastRowFirstColumn="0" w:lastRowLastColumn="0"/>
            </w:pPr>
            <w:r>
              <w:t>If Artefact</w:t>
            </w:r>
            <w:r>
              <w:t>4</w:t>
            </w:r>
            <w:r>
              <w:t xml:space="preserve"> is a solution, and you need to copy its component to a primary solution, provide the name of the primary solution here</w:t>
            </w:r>
          </w:p>
        </w:tc>
      </w:tr>
      <w:tr w:rsidR="007A08CC" w14:paraId="241DC047"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75106007" w14:textId="167F8ADD" w:rsidR="007A08CC" w:rsidRDefault="007A08CC" w:rsidP="009C10E9">
            <w:r>
              <w:t>Deploy Portal?</w:t>
            </w:r>
          </w:p>
        </w:tc>
        <w:tc>
          <w:tcPr>
            <w:tcW w:w="6791" w:type="dxa"/>
          </w:tcPr>
          <w:p w14:paraId="1040E1A9" w14:textId="6FEC148C" w:rsidR="007A08CC" w:rsidRDefault="0011517E" w:rsidP="009C10E9">
            <w:pPr>
              <w:cnfStyle w:val="000000100000" w:firstRow="0" w:lastRow="0" w:firstColumn="0" w:lastColumn="0" w:oddVBand="0" w:evenVBand="0" w:oddHBand="1" w:evenHBand="0" w:firstRowFirstColumn="0" w:firstRowLastColumn="0" w:lastRowFirstColumn="0" w:lastRowLastColumn="0"/>
            </w:pPr>
            <w:r>
              <w:t>If set to yes, the pipeline will export the portal via CLI and commit to source. It will also deploy the portal to the target environment (using SourceURL and TargetURL)</w:t>
            </w:r>
          </w:p>
        </w:tc>
      </w:tr>
      <w:tr w:rsidR="007A08CC" w14:paraId="12463D3A"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246619E5" w14:textId="0A036DAD" w:rsidR="007A08CC" w:rsidRDefault="007A08CC" w:rsidP="009C10E9">
            <w:r>
              <w:t>Comments</w:t>
            </w:r>
          </w:p>
        </w:tc>
        <w:tc>
          <w:tcPr>
            <w:tcW w:w="6791" w:type="dxa"/>
          </w:tcPr>
          <w:p w14:paraId="7BFC1F35" w14:textId="5485E99F" w:rsidR="007A08CC" w:rsidRDefault="0011517E" w:rsidP="009C10E9">
            <w:pPr>
              <w:cnfStyle w:val="000000000000" w:firstRow="0" w:lastRow="0" w:firstColumn="0" w:lastColumn="0" w:oddVBand="0" w:evenVBand="0" w:oddHBand="0" w:evenHBand="0" w:firstRowFirstColumn="0" w:firstRowLastColumn="0" w:lastRowFirstColumn="0" w:lastRowLastColumn="0"/>
            </w:pPr>
            <w:r>
              <w:t>Used to issue the git comments when the pipelines automatically commit your artefacts</w:t>
            </w:r>
          </w:p>
        </w:tc>
      </w:tr>
      <w:tr w:rsidR="007A08CC" w14:paraId="6D45EF79"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2B131F5A" w14:textId="15261534" w:rsidR="007A08CC" w:rsidRDefault="007A08CC" w:rsidP="009C10E9">
            <w:r>
              <w:t>Project Name</w:t>
            </w:r>
          </w:p>
        </w:tc>
        <w:tc>
          <w:tcPr>
            <w:tcW w:w="6791" w:type="dxa"/>
          </w:tcPr>
          <w:p w14:paraId="17A698F0" w14:textId="39FE5C13" w:rsidR="007A08CC" w:rsidRDefault="0011517E" w:rsidP="009C10E9">
            <w:pPr>
              <w:cnfStyle w:val="000000100000" w:firstRow="0" w:lastRow="0" w:firstColumn="0" w:lastColumn="0" w:oddVBand="0" w:evenVBand="0" w:oddHBand="1" w:evenHBand="0" w:firstRowFirstColumn="0" w:firstRowLastColumn="0" w:lastRowFirstColumn="0" w:lastRowLastColumn="0"/>
            </w:pPr>
            <w:r>
              <w:t>Optional, provides project context</w:t>
            </w:r>
          </w:p>
        </w:tc>
      </w:tr>
      <w:tr w:rsidR="007A08CC" w14:paraId="0FB9EB78"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2F00EF51" w14:textId="421824DA" w:rsidR="007A08CC" w:rsidRDefault="007A08CC" w:rsidP="009C10E9">
            <w:r>
              <w:t>Variable-Group</w:t>
            </w:r>
          </w:p>
        </w:tc>
        <w:tc>
          <w:tcPr>
            <w:tcW w:w="6791" w:type="dxa"/>
          </w:tcPr>
          <w:p w14:paraId="51E9C1BA" w14:textId="0B2C8B60" w:rsidR="007A08CC" w:rsidRDefault="0011517E" w:rsidP="009C10E9">
            <w:pPr>
              <w:cnfStyle w:val="000000000000" w:firstRow="0" w:lastRow="0" w:firstColumn="0" w:lastColumn="0" w:oddVBand="0" w:evenVBand="0" w:oddHBand="0" w:evenHBand="0" w:firstRowFirstColumn="0" w:firstRowLastColumn="0" w:lastRowFirstColumn="0" w:lastRowLastColumn="0"/>
            </w:pPr>
            <w:r>
              <w:t>Name of the variable group that is linked to the pipeline to leverage. The group must have the same variable names (and types) as the “Connection-Parameters” variable group. This is useful to isolated dev environments with specific Dataverse environments that fall outside the main dev stream.</w:t>
            </w:r>
          </w:p>
        </w:tc>
      </w:tr>
    </w:tbl>
    <w:p w14:paraId="25FA7B39" w14:textId="77777777" w:rsidR="007A08CC" w:rsidRPr="00F354D6" w:rsidRDefault="007A08CC" w:rsidP="00F354D6"/>
    <w:p w14:paraId="79006F57" w14:textId="4EDD28CF" w:rsidR="009F7656" w:rsidRDefault="00187373" w:rsidP="009232E5">
      <w:pPr>
        <w:pStyle w:val="Heading2"/>
      </w:pPr>
      <w:bookmarkStart w:id="15" w:name="_Toc106228530"/>
      <w:r>
        <w:t xml:space="preserve">.NET/NuGET </w:t>
      </w:r>
      <w:r w:rsidR="009F7656">
        <w:t>Libraries / Marketplace (Dependencies)</w:t>
      </w:r>
      <w:bookmarkEnd w:id="15"/>
    </w:p>
    <w:p w14:paraId="1573610C" w14:textId="0AA827F2" w:rsidR="0011517E" w:rsidRDefault="0011517E" w:rsidP="0011517E">
      <w:r>
        <w:t xml:space="preserve">The following marketplace plugins and </w:t>
      </w:r>
      <w:proofErr w:type="spellStart"/>
      <w:r>
        <w:t>nuget</w:t>
      </w:r>
      <w:proofErr w:type="spellEnd"/>
      <w:r>
        <w:t xml:space="preserve"> packages are leveraged in this extension.  The goal is to reduce the number of marketplace plugins and slowly transition towards using the CLI exclusively coupled with Dataverse API calls</w:t>
      </w:r>
      <w:r w:rsidR="00DD5EC2">
        <w:t xml:space="preserve"> to reduce dependencies.</w:t>
      </w:r>
    </w:p>
    <w:tbl>
      <w:tblPr>
        <w:tblStyle w:val="PlainTable2"/>
        <w:tblW w:w="0" w:type="auto"/>
        <w:tblLook w:val="04A0" w:firstRow="1" w:lastRow="0" w:firstColumn="1" w:lastColumn="0" w:noHBand="0" w:noVBand="1"/>
      </w:tblPr>
      <w:tblGrid>
        <w:gridCol w:w="3906"/>
        <w:gridCol w:w="3873"/>
        <w:gridCol w:w="3731"/>
      </w:tblGrid>
      <w:tr w:rsidR="00F62F3A" w14:paraId="754BB54F" w14:textId="2E078C9B" w:rsidTr="00917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tcPr>
          <w:p w14:paraId="6EDDA088" w14:textId="341FCCFF" w:rsidR="00F62F3A" w:rsidRDefault="00F62F3A" w:rsidP="0011517E">
            <w:r>
              <w:t xml:space="preserve">Name </w:t>
            </w:r>
          </w:p>
        </w:tc>
        <w:tc>
          <w:tcPr>
            <w:tcW w:w="3873" w:type="dxa"/>
          </w:tcPr>
          <w:p w14:paraId="47647E3D" w14:textId="6A0F1276" w:rsidR="00F62F3A" w:rsidRDefault="00F62F3A" w:rsidP="0011517E">
            <w:pPr>
              <w:cnfStyle w:val="100000000000" w:firstRow="1" w:lastRow="0" w:firstColumn="0" w:lastColumn="0" w:oddVBand="0" w:evenVBand="0" w:oddHBand="0" w:evenHBand="0" w:firstRowFirstColumn="0" w:firstRowLastColumn="0" w:lastRowFirstColumn="0" w:lastRowLastColumn="0"/>
            </w:pPr>
            <w:r>
              <w:t>Type</w:t>
            </w:r>
          </w:p>
        </w:tc>
        <w:tc>
          <w:tcPr>
            <w:tcW w:w="3731" w:type="dxa"/>
          </w:tcPr>
          <w:p w14:paraId="72A9D519" w14:textId="09590487" w:rsidR="00F62F3A" w:rsidRDefault="00F62F3A" w:rsidP="0011517E">
            <w:pPr>
              <w:cnfStyle w:val="100000000000" w:firstRow="1" w:lastRow="0" w:firstColumn="0" w:lastColumn="0" w:oddVBand="0" w:evenVBand="0" w:oddHBand="0" w:evenHBand="0" w:firstRowFirstColumn="0" w:firstRowLastColumn="0" w:lastRowFirstColumn="0" w:lastRowLastColumn="0"/>
            </w:pPr>
            <w:r>
              <w:t>Purpose</w:t>
            </w:r>
          </w:p>
        </w:tc>
      </w:tr>
      <w:tr w:rsidR="00F62F3A" w14:paraId="576067AC" w14:textId="78610229"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tcPr>
          <w:p w14:paraId="74779F04" w14:textId="75BE7111" w:rsidR="00F62F3A" w:rsidRDefault="00B35A9D" w:rsidP="0011517E">
            <w:r>
              <w:t xml:space="preserve">PowerPlatform </w:t>
            </w:r>
            <w:r w:rsidR="009179A8">
              <w:t xml:space="preserve">Build </w:t>
            </w:r>
            <w:r>
              <w:t>Tools</w:t>
            </w:r>
          </w:p>
        </w:tc>
        <w:tc>
          <w:tcPr>
            <w:tcW w:w="3873" w:type="dxa"/>
          </w:tcPr>
          <w:p w14:paraId="2C1C5E75" w14:textId="0ACCC7C3" w:rsidR="00F62F3A" w:rsidRDefault="009179A8" w:rsidP="0011517E">
            <w:pPr>
              <w:cnfStyle w:val="000000100000" w:firstRow="0" w:lastRow="0" w:firstColumn="0" w:lastColumn="0" w:oddVBand="0" w:evenVBand="0" w:oddHBand="1" w:evenHBand="0" w:firstRowFirstColumn="0" w:firstRowLastColumn="0" w:lastRowFirstColumn="0" w:lastRowLastColumn="0"/>
            </w:pPr>
            <w:r>
              <w:t>DevOps Marketplace Plugin</w:t>
            </w:r>
          </w:p>
        </w:tc>
        <w:tc>
          <w:tcPr>
            <w:tcW w:w="3731" w:type="dxa"/>
          </w:tcPr>
          <w:p w14:paraId="3C9CD641" w14:textId="6967BBC5" w:rsidR="00F62F3A" w:rsidRDefault="009179A8" w:rsidP="0011517E">
            <w:pPr>
              <w:cnfStyle w:val="000000100000" w:firstRow="0" w:lastRow="0" w:firstColumn="0" w:lastColumn="0" w:oddVBand="0" w:evenVBand="0" w:oddHBand="1" w:evenHBand="0" w:firstRowFirstColumn="0" w:firstRowLastColumn="0" w:lastRowFirstColumn="0" w:lastRowLastColumn="0"/>
            </w:pPr>
            <w:r>
              <w:t>Helper YAML extensions for pipelines</w:t>
            </w:r>
          </w:p>
        </w:tc>
      </w:tr>
      <w:tr w:rsidR="00F62F3A" w14:paraId="58240CE9" w14:textId="67D46316" w:rsidTr="009179A8">
        <w:tc>
          <w:tcPr>
            <w:cnfStyle w:val="001000000000" w:firstRow="0" w:lastRow="0" w:firstColumn="1" w:lastColumn="0" w:oddVBand="0" w:evenVBand="0" w:oddHBand="0" w:evenHBand="0" w:firstRowFirstColumn="0" w:firstRowLastColumn="0" w:lastRowFirstColumn="0" w:lastRowLastColumn="0"/>
            <w:tcW w:w="3906" w:type="dxa"/>
          </w:tcPr>
          <w:p w14:paraId="28762207" w14:textId="6D9C7CFE" w:rsidR="00F62F3A" w:rsidRDefault="009179A8" w:rsidP="0011517E">
            <w:r>
              <w:t>Power DevOps Tools</w:t>
            </w:r>
          </w:p>
        </w:tc>
        <w:tc>
          <w:tcPr>
            <w:tcW w:w="3873" w:type="dxa"/>
          </w:tcPr>
          <w:p w14:paraId="570439A3" w14:textId="3CEB90C0" w:rsidR="00F62F3A" w:rsidRDefault="009179A8" w:rsidP="0011517E">
            <w:pPr>
              <w:cnfStyle w:val="000000000000" w:firstRow="0" w:lastRow="0" w:firstColumn="0" w:lastColumn="0" w:oddVBand="0" w:evenVBand="0" w:oddHBand="0" w:evenHBand="0" w:firstRowFirstColumn="0" w:firstRowLastColumn="0" w:lastRowFirstColumn="0" w:lastRowLastColumn="0"/>
            </w:pPr>
            <w:r>
              <w:t>DevOps Marketplace Plugin</w:t>
            </w:r>
          </w:p>
        </w:tc>
        <w:tc>
          <w:tcPr>
            <w:tcW w:w="3731" w:type="dxa"/>
          </w:tcPr>
          <w:p w14:paraId="59EA3D46" w14:textId="1E407029" w:rsidR="00F62F3A" w:rsidRDefault="009179A8" w:rsidP="0011517E">
            <w:pPr>
              <w:cnfStyle w:val="000000000000" w:firstRow="0" w:lastRow="0" w:firstColumn="0" w:lastColumn="0" w:oddVBand="0" w:evenVBand="0" w:oddHBand="0" w:evenHBand="0" w:firstRowFirstColumn="0" w:firstRowLastColumn="0" w:lastRowFirstColumn="0" w:lastRowLastColumn="0"/>
            </w:pPr>
            <w:r>
              <w:t>Helper YAML extensions for pipelines</w:t>
            </w:r>
          </w:p>
        </w:tc>
      </w:tr>
      <w:tr w:rsidR="00F62F3A" w14:paraId="796895A5" w14:textId="0A3D910E"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tcPr>
          <w:p w14:paraId="7A1039A8" w14:textId="5FAD77A9" w:rsidR="00F62F3A" w:rsidRDefault="009179A8" w:rsidP="0011517E">
            <w:r>
              <w:t>PowerPlatform CLI</w:t>
            </w:r>
          </w:p>
        </w:tc>
        <w:tc>
          <w:tcPr>
            <w:tcW w:w="3873" w:type="dxa"/>
          </w:tcPr>
          <w:p w14:paraId="5B80DB44" w14:textId="4CACD13F" w:rsidR="00F62F3A" w:rsidRDefault="009179A8" w:rsidP="0011517E">
            <w:pPr>
              <w:cnfStyle w:val="000000100000" w:firstRow="0" w:lastRow="0" w:firstColumn="0" w:lastColumn="0" w:oddVBand="0" w:evenVBand="0" w:oddHBand="1" w:evenHBand="0" w:firstRowFirstColumn="0" w:firstRowLastColumn="0" w:lastRowFirstColumn="0" w:lastRowLastColumn="0"/>
            </w:pPr>
            <w:proofErr w:type="spellStart"/>
            <w:r>
              <w:t>Nuget</w:t>
            </w:r>
            <w:proofErr w:type="spellEnd"/>
            <w:r>
              <w:t xml:space="preserve"> Package</w:t>
            </w:r>
          </w:p>
        </w:tc>
        <w:tc>
          <w:tcPr>
            <w:tcW w:w="3731" w:type="dxa"/>
          </w:tcPr>
          <w:p w14:paraId="76F28BC4" w14:textId="30DF980B" w:rsidR="00F62F3A" w:rsidRDefault="009179A8" w:rsidP="0011517E">
            <w:pPr>
              <w:cnfStyle w:val="000000100000" w:firstRow="0" w:lastRow="0" w:firstColumn="0" w:lastColumn="0" w:oddVBand="0" w:evenVBand="0" w:oddHBand="1" w:evenHBand="0" w:firstRowFirstColumn="0" w:firstRowLastColumn="0" w:lastRowFirstColumn="0" w:lastRowLastColumn="0"/>
            </w:pPr>
            <w:r>
              <w:t>Office Microsoft CLI for PowerPlatform</w:t>
            </w:r>
          </w:p>
        </w:tc>
      </w:tr>
    </w:tbl>
    <w:p w14:paraId="701136C5" w14:textId="77777777" w:rsidR="00DD5EC2" w:rsidRPr="0011517E" w:rsidRDefault="00DD5EC2" w:rsidP="0011517E"/>
    <w:p w14:paraId="5313D517" w14:textId="370F63A5" w:rsidR="009F7656" w:rsidRDefault="009F7656" w:rsidP="009232E5">
      <w:pPr>
        <w:pStyle w:val="Heading2"/>
      </w:pPr>
      <w:bookmarkStart w:id="16" w:name="_Toc106228531"/>
      <w:r>
        <w:t>Developer initiated multi-stage pipeline</w:t>
      </w:r>
      <w:bookmarkEnd w:id="16"/>
    </w:p>
    <w:p w14:paraId="646E780C" w14:textId="653844DE" w:rsidR="009179A8" w:rsidRDefault="008A2F20" w:rsidP="009179A8">
      <w:r>
        <w:t xml:space="preserve">The process below illustrates the typical process for which a developer will execute the build integration pipeline. In this example, the developer is </w:t>
      </w:r>
      <w:r w:rsidR="00910763">
        <w:t xml:space="preserve">transferring Organizations and Contacts from developed to a staging environment before transferring the </w:t>
      </w:r>
      <w:proofErr w:type="spellStart"/>
      <w:r w:rsidR="00910763">
        <w:t>CanExport</w:t>
      </w:r>
      <w:proofErr w:type="spellEnd"/>
      <w:r w:rsidR="00910763">
        <w:t xml:space="preserve"> solution as this solution has workflow dependencies relying on Organization and Contact lookup values being populated. At the same time, the user wants to deploy his/her latest portal changes to the staging.</w:t>
      </w:r>
      <w:r w:rsidR="0080057C">
        <w:t xml:space="preserve"> *NOTE* to enable CI, you can opt to have this pipeline trigger when a PR issued to a specific branch. However, the process below is recommended as it provides the build team with the ability to check-in their work and automatically deploy and commit their changes and generate the artefacts and test logs. If you decide to employ </w:t>
      </w:r>
      <w:r w:rsidR="00956A23">
        <w:t>full automation, simply update the trigger of this pipeline to a specific branch and ensure that the runtime variables configured are pre-defined (see variables section) – the variable group is already pre-defined so not additional configuration required there.</w:t>
      </w:r>
    </w:p>
    <w:p w14:paraId="297401F8" w14:textId="76AA8D2F" w:rsidR="005A0AB2" w:rsidRDefault="00233F55" w:rsidP="009179A8">
      <w:r w:rsidRPr="00233F55">
        <w:drawing>
          <wp:inline distT="0" distB="0" distL="0" distR="0" wp14:anchorId="2E9AA450" wp14:editId="772601A4">
            <wp:extent cx="5862187" cy="2078736"/>
            <wp:effectExtent l="0" t="0" r="5715"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cstate="screen">
                      <a:extLst>
                        <a:ext uri="{28A0092B-C50C-407E-A947-70E740481C1C}">
                          <a14:useLocalDpi xmlns:a14="http://schemas.microsoft.com/office/drawing/2010/main"/>
                        </a:ext>
                      </a:extLst>
                    </a:blip>
                    <a:stretch>
                      <a:fillRect/>
                    </a:stretch>
                  </pic:blipFill>
                  <pic:spPr>
                    <a:xfrm>
                      <a:off x="0" y="0"/>
                      <a:ext cx="5873833" cy="2082866"/>
                    </a:xfrm>
                    <a:prstGeom prst="rect">
                      <a:avLst/>
                    </a:prstGeom>
                  </pic:spPr>
                </pic:pic>
              </a:graphicData>
            </a:graphic>
          </wp:inline>
        </w:drawing>
      </w:r>
    </w:p>
    <w:p w14:paraId="07F73E10" w14:textId="7BB59F9C" w:rsidR="00233F55" w:rsidRDefault="00233F55" w:rsidP="009179A8">
      <w:r w:rsidRPr="00233F55">
        <w:lastRenderedPageBreak/>
        <w:drawing>
          <wp:inline distT="0" distB="0" distL="0" distR="0" wp14:anchorId="01B91BF0" wp14:editId="5F1BF670">
            <wp:extent cx="2057248" cy="2304288"/>
            <wp:effectExtent l="0" t="0" r="63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2064119" cy="2311984"/>
                    </a:xfrm>
                    <a:prstGeom prst="rect">
                      <a:avLst/>
                    </a:prstGeom>
                  </pic:spPr>
                </pic:pic>
              </a:graphicData>
            </a:graphic>
          </wp:inline>
        </w:drawing>
      </w:r>
    </w:p>
    <w:p w14:paraId="6A751EA0" w14:textId="77777777" w:rsidR="00910763" w:rsidRPr="009179A8" w:rsidRDefault="00910763" w:rsidP="009179A8"/>
    <w:p w14:paraId="39DBA62D" w14:textId="5E251AA8" w:rsidR="00233F55" w:rsidRDefault="00233F55" w:rsidP="00233F55">
      <w:r w:rsidRPr="00233F55">
        <w:drawing>
          <wp:inline distT="0" distB="0" distL="0" distR="0" wp14:anchorId="59956DF6" wp14:editId="4717264C">
            <wp:extent cx="2581294" cy="2993136"/>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2589874" cy="3003085"/>
                    </a:xfrm>
                    <a:prstGeom prst="rect">
                      <a:avLst/>
                    </a:prstGeom>
                  </pic:spPr>
                </pic:pic>
              </a:graphicData>
            </a:graphic>
          </wp:inline>
        </w:drawing>
      </w:r>
    </w:p>
    <w:p w14:paraId="507C9232" w14:textId="51475F92" w:rsidR="00233F55" w:rsidRDefault="00800075" w:rsidP="00233F55">
      <w:r w:rsidRPr="00800075">
        <w:lastRenderedPageBreak/>
        <w:drawing>
          <wp:inline distT="0" distB="0" distL="0" distR="0" wp14:anchorId="57F3D50B" wp14:editId="2B9E052D">
            <wp:extent cx="2778154" cy="5711952"/>
            <wp:effectExtent l="0" t="0" r="3175"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2780879" cy="5717555"/>
                    </a:xfrm>
                    <a:prstGeom prst="rect">
                      <a:avLst/>
                    </a:prstGeom>
                  </pic:spPr>
                </pic:pic>
              </a:graphicData>
            </a:graphic>
          </wp:inline>
        </w:drawing>
      </w:r>
    </w:p>
    <w:p w14:paraId="3A2A47C5" w14:textId="03102158" w:rsidR="00D540E4" w:rsidRDefault="00D540E4" w:rsidP="00233F55"/>
    <w:p w14:paraId="1CDBD91B" w14:textId="45DE37F2" w:rsidR="00D540E4" w:rsidRDefault="00946017" w:rsidP="00233F55">
      <w:r w:rsidRPr="00946017">
        <w:lastRenderedPageBreak/>
        <w:drawing>
          <wp:inline distT="0" distB="0" distL="0" distR="0" wp14:anchorId="0020546E" wp14:editId="7E96F079">
            <wp:extent cx="5663184" cy="3530150"/>
            <wp:effectExtent l="0" t="0" r="127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5681863" cy="3541794"/>
                    </a:xfrm>
                    <a:prstGeom prst="rect">
                      <a:avLst/>
                    </a:prstGeom>
                  </pic:spPr>
                </pic:pic>
              </a:graphicData>
            </a:graphic>
          </wp:inline>
        </w:drawing>
      </w:r>
    </w:p>
    <w:p w14:paraId="79151BBF" w14:textId="0BE24254" w:rsidR="00946017" w:rsidRDefault="00946017" w:rsidP="00233F55">
      <w:r>
        <w:t xml:space="preserve">If successful, each stage (1 per </w:t>
      </w:r>
      <w:r w:rsidR="00BE72D0">
        <w:t xml:space="preserve">artefact specified in the variables), will store its artefact in the Agent’s Artefact Staging Directory for a release to a UAT and eventually PROD environment. The pipeline execution’s success means that the source developer environment artefacts provided in the variables will be deployed on the target staging environment (or test environment, depending on your deployment strategy for build integration). The solutions are deployed as managed, and the portal is deployed using the CLI and only delta portal changes are also deployed to the target staging environment (or build environment). </w:t>
      </w:r>
    </w:p>
    <w:p w14:paraId="02174F76" w14:textId="39A237D5" w:rsidR="00BE72D0" w:rsidRDefault="00BE72D0" w:rsidP="00233F55">
      <w:r>
        <w:t>To view the artefacts, click on the artefact anchor in one of the stages. You can then view the download the artefacts and the solution and portal checker log files for review. Note that this is the happy path. If any of the stages fail, the pipeline will exit to ensure that no subsequent solutions, data files or portal is deployed. In this case, you can click on the failed stage(s) to view the detailed log of the failure.</w:t>
      </w:r>
    </w:p>
    <w:p w14:paraId="60901FE9" w14:textId="77777777" w:rsidR="001D73A3" w:rsidRDefault="00034230" w:rsidP="00233F55">
      <w:r>
        <w:t xml:space="preserve">Below demonstrates the artefact storage structure. Notice that the folder names will include an integer as a suffix which informs the eventual release of the sequence for which to deploy these artefacts to downstream environments. </w:t>
      </w:r>
    </w:p>
    <w:p w14:paraId="1F44A6AB" w14:textId="04AC4999" w:rsidR="00BE72D0" w:rsidRDefault="00F046A7" w:rsidP="00233F55">
      <w:r w:rsidRPr="001D73A3">
        <w:t>*</w:t>
      </w:r>
      <w:r w:rsidRPr="001D73A3">
        <w:rPr>
          <w:i/>
          <w:iCs/>
          <w:sz w:val="16"/>
          <w:szCs w:val="16"/>
        </w:rPr>
        <w:t xml:space="preserve">Note that as you add additional tests to this CI/CD extension, you should consider adding your test report(s) to the artefacts instead of just in the GIT repository so that in the future, you have the ability to leverage other pipeline tasks to send these report </w:t>
      </w:r>
      <w:r w:rsidR="001D73A3" w:rsidRPr="001D73A3">
        <w:rPr>
          <w:i/>
          <w:iCs/>
          <w:sz w:val="16"/>
          <w:szCs w:val="16"/>
        </w:rPr>
        <w:t>artifacts</w:t>
      </w:r>
      <w:r w:rsidRPr="001D73A3">
        <w:rPr>
          <w:i/>
          <w:iCs/>
          <w:sz w:val="16"/>
          <w:szCs w:val="16"/>
        </w:rPr>
        <w:t xml:space="preserve"> to a SIEM </w:t>
      </w:r>
      <w:r w:rsidR="001D73A3" w:rsidRPr="001D73A3">
        <w:rPr>
          <w:i/>
          <w:iCs/>
          <w:sz w:val="16"/>
          <w:szCs w:val="16"/>
        </w:rPr>
        <w:t xml:space="preserve">to </w:t>
      </w:r>
      <w:proofErr w:type="gramStart"/>
      <w:r w:rsidR="001D73A3" w:rsidRPr="001D73A3">
        <w:rPr>
          <w:i/>
          <w:iCs/>
          <w:sz w:val="16"/>
          <w:szCs w:val="16"/>
        </w:rPr>
        <w:t>archiving</w:t>
      </w:r>
      <w:proofErr w:type="gramEnd"/>
      <w:r w:rsidR="001D73A3" w:rsidRPr="001D73A3">
        <w:rPr>
          <w:i/>
          <w:iCs/>
          <w:sz w:val="16"/>
          <w:szCs w:val="16"/>
        </w:rPr>
        <w:t xml:space="preserve"> system</w:t>
      </w:r>
      <w:r w:rsidRPr="001D73A3">
        <w:rPr>
          <w:i/>
          <w:iCs/>
          <w:sz w:val="16"/>
          <w:szCs w:val="16"/>
        </w:rPr>
        <w:t>*</w:t>
      </w:r>
    </w:p>
    <w:p w14:paraId="65AD5F42" w14:textId="7BFCA886" w:rsidR="00034230" w:rsidRDefault="00034230" w:rsidP="00233F55">
      <w:r w:rsidRPr="00034230">
        <w:drawing>
          <wp:inline distT="0" distB="0" distL="0" distR="0" wp14:anchorId="26DA201B" wp14:editId="4898A0F6">
            <wp:extent cx="2505456" cy="2890844"/>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2536814" cy="2927025"/>
                    </a:xfrm>
                    <a:prstGeom prst="rect">
                      <a:avLst/>
                    </a:prstGeom>
                  </pic:spPr>
                </pic:pic>
              </a:graphicData>
            </a:graphic>
          </wp:inline>
        </w:drawing>
      </w:r>
    </w:p>
    <w:p w14:paraId="793850A4" w14:textId="4B6201A6" w:rsidR="00800075" w:rsidRDefault="00034230" w:rsidP="00233F55">
      <w:r>
        <w:lastRenderedPageBreak/>
        <w:t>In the event the pipeline execution fails, you can view the logs by clicking on any failed stage to view the details</w:t>
      </w:r>
      <w:r w:rsidR="00265E42">
        <w:t xml:space="preserve">. In the example below, the </w:t>
      </w:r>
      <w:proofErr w:type="spellStart"/>
      <w:r w:rsidR="00265E42">
        <w:t>TargetSPN</w:t>
      </w:r>
      <w:proofErr w:type="spellEnd"/>
      <w:r w:rsidR="00265E42">
        <w:t xml:space="preserve"> was misspelled in the variable group resulting in a connection issue to the target environment for the data import.</w:t>
      </w:r>
    </w:p>
    <w:p w14:paraId="2ECED401" w14:textId="7DE2541E" w:rsidR="00034230" w:rsidRDefault="000C7808" w:rsidP="00233F55">
      <w:r w:rsidRPr="000C7808">
        <w:drawing>
          <wp:inline distT="0" distB="0" distL="0" distR="0" wp14:anchorId="731FBF50" wp14:editId="1E42A5E0">
            <wp:extent cx="5718048" cy="1688611"/>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cstate="screen">
                      <a:extLst>
                        <a:ext uri="{28A0092B-C50C-407E-A947-70E740481C1C}">
                          <a14:useLocalDpi xmlns:a14="http://schemas.microsoft.com/office/drawing/2010/main"/>
                        </a:ext>
                      </a:extLst>
                    </a:blip>
                    <a:stretch>
                      <a:fillRect/>
                    </a:stretch>
                  </pic:blipFill>
                  <pic:spPr>
                    <a:xfrm>
                      <a:off x="0" y="0"/>
                      <a:ext cx="5727554" cy="1691418"/>
                    </a:xfrm>
                    <a:prstGeom prst="rect">
                      <a:avLst/>
                    </a:prstGeom>
                  </pic:spPr>
                </pic:pic>
              </a:graphicData>
            </a:graphic>
          </wp:inline>
        </w:drawing>
      </w:r>
    </w:p>
    <w:p w14:paraId="7B4EC862" w14:textId="09E6175F" w:rsidR="00800075" w:rsidRDefault="00265E42" w:rsidP="00233F55">
      <w:r w:rsidRPr="00265E42">
        <w:drawing>
          <wp:inline distT="0" distB="0" distL="0" distR="0" wp14:anchorId="7E781876" wp14:editId="3EBCD69F">
            <wp:extent cx="5650614" cy="3133344"/>
            <wp:effectExtent l="0" t="0" r="127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screen">
                      <a:extLst>
                        <a:ext uri="{28A0092B-C50C-407E-A947-70E740481C1C}">
                          <a14:useLocalDpi xmlns:a14="http://schemas.microsoft.com/office/drawing/2010/main"/>
                        </a:ext>
                      </a:extLst>
                    </a:blip>
                    <a:stretch>
                      <a:fillRect/>
                    </a:stretch>
                  </pic:blipFill>
                  <pic:spPr>
                    <a:xfrm>
                      <a:off x="0" y="0"/>
                      <a:ext cx="5672260" cy="3145347"/>
                    </a:xfrm>
                    <a:prstGeom prst="rect">
                      <a:avLst/>
                    </a:prstGeom>
                  </pic:spPr>
                </pic:pic>
              </a:graphicData>
            </a:graphic>
          </wp:inline>
        </w:drawing>
      </w:r>
    </w:p>
    <w:p w14:paraId="70C3F79E" w14:textId="4ECA16DB" w:rsidR="009F7656" w:rsidRDefault="009F7656" w:rsidP="009232E5">
      <w:pPr>
        <w:pStyle w:val="Heading2"/>
      </w:pPr>
      <w:bookmarkStart w:id="17" w:name="_Toc106228532"/>
      <w:r>
        <w:t xml:space="preserve">Release Manager multi-stage </w:t>
      </w:r>
      <w:r w:rsidR="007D311F">
        <w:t>release</w:t>
      </w:r>
      <w:bookmarkEnd w:id="17"/>
    </w:p>
    <w:p w14:paraId="07E32D42" w14:textId="5B165833" w:rsidR="009F7656" w:rsidRDefault="00910763" w:rsidP="009F7656">
      <w:r>
        <w:t>The process below illustrates the typical process for which a release manager will execute a full release to UAT and invoke the PROD release manually only once UAT is completed. This is useful because, once the artefacts are deployed to UAT, the client can test against the acceptance criteria and if everything is ok, the release manager can return to this release and execute the production stage knowing that the same artefacts deployed to UAT successfully will be used to deploy to production.</w:t>
      </w:r>
      <w:r w:rsidR="00265E42">
        <w:t xml:space="preserve"> </w:t>
      </w:r>
    </w:p>
    <w:p w14:paraId="03428728" w14:textId="57771DBB" w:rsidR="00265E42" w:rsidRDefault="00265E42" w:rsidP="009F7656">
      <w:r>
        <w:t>Using the example build from the previous section, the release manager can navigate to the successful build, select the ellipsis and press “Release”</w:t>
      </w:r>
    </w:p>
    <w:p w14:paraId="0FBC80E7" w14:textId="3F4EEA0F" w:rsidR="00265E42" w:rsidRDefault="00265E42" w:rsidP="009F7656">
      <w:r w:rsidRPr="00265E42">
        <w:lastRenderedPageBreak/>
        <w:drawing>
          <wp:inline distT="0" distB="0" distL="0" distR="0" wp14:anchorId="00CC3E71" wp14:editId="74F64C77">
            <wp:extent cx="7452214" cy="2231136"/>
            <wp:effectExtent l="0" t="0" r="3175" b="444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1" cstate="screen">
                      <a:extLst>
                        <a:ext uri="{28A0092B-C50C-407E-A947-70E740481C1C}">
                          <a14:useLocalDpi xmlns:a14="http://schemas.microsoft.com/office/drawing/2010/main"/>
                        </a:ext>
                      </a:extLst>
                    </a:blip>
                    <a:stretch>
                      <a:fillRect/>
                    </a:stretch>
                  </pic:blipFill>
                  <pic:spPr>
                    <a:xfrm>
                      <a:off x="0" y="0"/>
                      <a:ext cx="7500410" cy="2245565"/>
                    </a:xfrm>
                    <a:prstGeom prst="rect">
                      <a:avLst/>
                    </a:prstGeom>
                  </pic:spPr>
                </pic:pic>
              </a:graphicData>
            </a:graphic>
          </wp:inline>
        </w:drawing>
      </w:r>
    </w:p>
    <w:p w14:paraId="37E572A6" w14:textId="3643F976" w:rsidR="009C3AC5" w:rsidRDefault="009C3AC5" w:rsidP="009F7656">
      <w:r>
        <w:t>When creating the new release, ensure to select the “Production Deployment Stage” as a stage to run “Manually”. This ensures that the artefacts will only be deployed to your UAT environment to allow for client UAT. You will execute the production deployment stage once UAT is completed in a subsequent step.</w:t>
      </w:r>
    </w:p>
    <w:p w14:paraId="2E7ED35F" w14:textId="3F296DC5" w:rsidR="009C3AC5" w:rsidRDefault="009C3AC5" w:rsidP="009F7656">
      <w:r w:rsidRPr="009C3AC5">
        <w:drawing>
          <wp:inline distT="0" distB="0" distL="0" distR="0" wp14:anchorId="725BF40C" wp14:editId="68D1D00B">
            <wp:extent cx="3285744" cy="5699261"/>
            <wp:effectExtent l="0" t="0" r="381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cstate="screen">
                      <a:extLst>
                        <a:ext uri="{28A0092B-C50C-407E-A947-70E740481C1C}">
                          <a14:useLocalDpi xmlns:a14="http://schemas.microsoft.com/office/drawing/2010/main"/>
                        </a:ext>
                      </a:extLst>
                    </a:blip>
                    <a:stretch>
                      <a:fillRect/>
                    </a:stretch>
                  </pic:blipFill>
                  <pic:spPr>
                    <a:xfrm>
                      <a:off x="0" y="0"/>
                      <a:ext cx="3295083" cy="5715459"/>
                    </a:xfrm>
                    <a:prstGeom prst="rect">
                      <a:avLst/>
                    </a:prstGeom>
                  </pic:spPr>
                </pic:pic>
              </a:graphicData>
            </a:graphic>
          </wp:inline>
        </w:drawing>
      </w:r>
    </w:p>
    <w:p w14:paraId="3364FC27" w14:textId="0C2715CF" w:rsidR="009C3AC5" w:rsidRDefault="009C3AC5" w:rsidP="009F7656">
      <w:r>
        <w:lastRenderedPageBreak/>
        <w:t xml:space="preserve">Once created, the release anchor will be displayed just below the breadcrumb, but you can also view the progress of the release under the </w:t>
      </w:r>
      <w:proofErr w:type="gramStart"/>
      <w:r>
        <w:t>releases</w:t>
      </w:r>
      <w:proofErr w:type="gramEnd"/>
      <w:r>
        <w:t xml:space="preserve"> menu.</w:t>
      </w:r>
    </w:p>
    <w:p w14:paraId="53D24C49" w14:textId="45C56ADB" w:rsidR="009C3AC5" w:rsidRDefault="009C3AC5" w:rsidP="009F7656">
      <w:r w:rsidRPr="009C3AC5">
        <w:drawing>
          <wp:inline distT="0" distB="0" distL="0" distR="0" wp14:anchorId="12475371" wp14:editId="4048AD34">
            <wp:extent cx="4424758" cy="2365248"/>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cstate="screen">
                      <a:extLst>
                        <a:ext uri="{28A0092B-C50C-407E-A947-70E740481C1C}">
                          <a14:useLocalDpi xmlns:a14="http://schemas.microsoft.com/office/drawing/2010/main"/>
                        </a:ext>
                      </a:extLst>
                    </a:blip>
                    <a:stretch>
                      <a:fillRect/>
                    </a:stretch>
                  </pic:blipFill>
                  <pic:spPr>
                    <a:xfrm>
                      <a:off x="0" y="0"/>
                      <a:ext cx="4431457" cy="2368829"/>
                    </a:xfrm>
                    <a:prstGeom prst="rect">
                      <a:avLst/>
                    </a:prstGeom>
                  </pic:spPr>
                </pic:pic>
              </a:graphicData>
            </a:graphic>
          </wp:inline>
        </w:drawing>
      </w:r>
    </w:p>
    <w:p w14:paraId="7F93717B" w14:textId="53D7CAC3" w:rsidR="009C3AC5" w:rsidRDefault="00C16830" w:rsidP="00B86398">
      <w:r>
        <w:t xml:space="preserve">In the release details, you will notice that the UAT deployment is being </w:t>
      </w:r>
      <w:proofErr w:type="spellStart"/>
      <w:r>
        <w:t>exectuted</w:t>
      </w:r>
      <w:proofErr w:type="spellEnd"/>
      <w:r>
        <w:t xml:space="preserve"> whereas Production is not being deployed. In addition, the artefacts from the release are those that were generated by the successful build. </w:t>
      </w:r>
    </w:p>
    <w:p w14:paraId="7CC3AFE4" w14:textId="188A8278" w:rsidR="00B86398" w:rsidRDefault="00C16830" w:rsidP="00B86398">
      <w:r w:rsidRPr="00C16830">
        <w:drawing>
          <wp:inline distT="0" distB="0" distL="0" distR="0" wp14:anchorId="6877FB65" wp14:editId="7F58E872">
            <wp:extent cx="4416908" cy="3694176"/>
            <wp:effectExtent l="0" t="0" r="3175" b="1905"/>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PowerPoint&#10;&#10;Description automatically generated"/>
                    <pic:cNvPicPr/>
                  </pic:nvPicPr>
                  <pic:blipFill>
                    <a:blip r:embed="rId24" cstate="screen">
                      <a:extLst>
                        <a:ext uri="{28A0092B-C50C-407E-A947-70E740481C1C}">
                          <a14:useLocalDpi xmlns:a14="http://schemas.microsoft.com/office/drawing/2010/main"/>
                        </a:ext>
                      </a:extLst>
                    </a:blip>
                    <a:stretch>
                      <a:fillRect/>
                    </a:stretch>
                  </pic:blipFill>
                  <pic:spPr>
                    <a:xfrm>
                      <a:off x="0" y="0"/>
                      <a:ext cx="4421746" cy="3698222"/>
                    </a:xfrm>
                    <a:prstGeom prst="rect">
                      <a:avLst/>
                    </a:prstGeom>
                  </pic:spPr>
                </pic:pic>
              </a:graphicData>
            </a:graphic>
          </wp:inline>
        </w:drawing>
      </w:r>
    </w:p>
    <w:p w14:paraId="1E3DBEBE" w14:textId="77777777" w:rsidR="004C3439" w:rsidRDefault="00C16830" w:rsidP="00B86398">
      <w:r>
        <w:t xml:space="preserve">Once succeeded you should see the following. </w:t>
      </w:r>
    </w:p>
    <w:p w14:paraId="14BBF117" w14:textId="20B2A5A0" w:rsidR="00C16830" w:rsidRPr="004C3439" w:rsidRDefault="004C3439" w:rsidP="00B86398">
      <w:pPr>
        <w:rPr>
          <w:i/>
          <w:iCs/>
          <w:sz w:val="16"/>
          <w:szCs w:val="16"/>
        </w:rPr>
      </w:pPr>
      <w:r>
        <w:t>*</w:t>
      </w:r>
      <w:r w:rsidR="00C16830" w:rsidRPr="004C3439">
        <w:rPr>
          <w:i/>
          <w:iCs/>
          <w:sz w:val="16"/>
          <w:szCs w:val="16"/>
        </w:rPr>
        <w:t xml:space="preserve">Note that if you would like to re-deploy the same artefacts but to a different environment, the UAT stage below relies on the same variable group used in the build integration pipeline. </w:t>
      </w:r>
      <w:r w:rsidRPr="004C3439">
        <w:rPr>
          <w:i/>
          <w:iCs/>
          <w:sz w:val="16"/>
          <w:szCs w:val="16"/>
        </w:rPr>
        <w:t xml:space="preserve">To do so you could </w:t>
      </w:r>
      <w:r w:rsidR="00C16830" w:rsidRPr="004C3439">
        <w:rPr>
          <w:i/>
          <w:iCs/>
          <w:sz w:val="16"/>
          <w:szCs w:val="16"/>
        </w:rPr>
        <w:t>update the TargetURL</w:t>
      </w:r>
      <w:r w:rsidRPr="004C3439">
        <w:rPr>
          <w:i/>
          <w:iCs/>
          <w:sz w:val="16"/>
          <w:szCs w:val="16"/>
        </w:rPr>
        <w:t>-UAT</w:t>
      </w:r>
      <w:r w:rsidR="00C16830" w:rsidRPr="004C3439">
        <w:rPr>
          <w:i/>
          <w:iCs/>
          <w:sz w:val="16"/>
          <w:szCs w:val="16"/>
        </w:rPr>
        <w:t xml:space="preserve">, </w:t>
      </w:r>
      <w:proofErr w:type="spellStart"/>
      <w:r w:rsidR="00C16830" w:rsidRPr="004C3439">
        <w:rPr>
          <w:i/>
          <w:iCs/>
          <w:sz w:val="16"/>
          <w:szCs w:val="16"/>
        </w:rPr>
        <w:t>TargetSPN</w:t>
      </w:r>
      <w:proofErr w:type="spellEnd"/>
      <w:r w:rsidRPr="004C3439">
        <w:rPr>
          <w:i/>
          <w:iCs/>
          <w:sz w:val="16"/>
          <w:szCs w:val="16"/>
        </w:rPr>
        <w:t>-UAT</w:t>
      </w:r>
      <w:r w:rsidR="00C16830" w:rsidRPr="004C3439">
        <w:rPr>
          <w:i/>
          <w:iCs/>
          <w:sz w:val="16"/>
          <w:szCs w:val="16"/>
        </w:rPr>
        <w:t>, ClientID and Secret (if the App User is different in the new target)</w:t>
      </w:r>
      <w:r w:rsidRPr="004C3439">
        <w:rPr>
          <w:i/>
          <w:iCs/>
          <w:sz w:val="16"/>
          <w:szCs w:val="16"/>
        </w:rPr>
        <w:t xml:space="preserve"> OR simply clone the Connection-Parameters variable group, re-run the same build (in this case _20220616.3) and edit the Variable-Group variable to your new group name and re-run the build integration pipeline and issue a new release.</w:t>
      </w:r>
      <w:r>
        <w:rPr>
          <w:i/>
          <w:iCs/>
          <w:sz w:val="16"/>
          <w:szCs w:val="16"/>
        </w:rPr>
        <w:t xml:space="preserve"> The latter would be recommended to avoid any disruption from updating connection parameters of your main development stream. IN summary, if you would like to employ the same release pipeline deployment strategy to another set of downstream </w:t>
      </w:r>
      <w:proofErr w:type="gramStart"/>
      <w:r>
        <w:rPr>
          <w:i/>
          <w:iCs/>
          <w:sz w:val="16"/>
          <w:szCs w:val="16"/>
        </w:rPr>
        <w:t>environment</w:t>
      </w:r>
      <w:proofErr w:type="gramEnd"/>
      <w:r>
        <w:rPr>
          <w:i/>
          <w:iCs/>
          <w:sz w:val="16"/>
          <w:szCs w:val="16"/>
        </w:rPr>
        <w:t xml:space="preserve">(s), simply clone the Connection-Parameters variable group, everything else an remain the same as this CI/CD extension allows you to specify a variable group at runtime </w:t>
      </w:r>
      <w:r w:rsidR="008B76F8">
        <w:rPr>
          <w:i/>
          <w:iCs/>
          <w:sz w:val="16"/>
          <w:szCs w:val="16"/>
        </w:rPr>
        <w:t>to give you control over which environments you would like to apply CI/CD to</w:t>
      </w:r>
      <w:r>
        <w:rPr>
          <w:i/>
          <w:iCs/>
          <w:sz w:val="16"/>
          <w:szCs w:val="16"/>
        </w:rPr>
        <w:t>*</w:t>
      </w:r>
    </w:p>
    <w:p w14:paraId="7B705627" w14:textId="0088BE4D" w:rsidR="00C16830" w:rsidRDefault="00C16830" w:rsidP="00B86398">
      <w:r w:rsidRPr="00C16830">
        <w:lastRenderedPageBreak/>
        <w:drawing>
          <wp:inline distT="0" distB="0" distL="0" distR="0" wp14:anchorId="287D7AEC" wp14:editId="759B1272">
            <wp:extent cx="3858768" cy="3103761"/>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cstate="screen">
                      <a:extLst>
                        <a:ext uri="{28A0092B-C50C-407E-A947-70E740481C1C}">
                          <a14:useLocalDpi xmlns:a14="http://schemas.microsoft.com/office/drawing/2010/main"/>
                        </a:ext>
                      </a:extLst>
                    </a:blip>
                    <a:stretch>
                      <a:fillRect/>
                    </a:stretch>
                  </pic:blipFill>
                  <pic:spPr>
                    <a:xfrm>
                      <a:off x="0" y="0"/>
                      <a:ext cx="3867544" cy="3110820"/>
                    </a:xfrm>
                    <a:prstGeom prst="rect">
                      <a:avLst/>
                    </a:prstGeom>
                  </pic:spPr>
                </pic:pic>
              </a:graphicData>
            </a:graphic>
          </wp:inline>
        </w:drawing>
      </w:r>
    </w:p>
    <w:p w14:paraId="18F934EA" w14:textId="2B6FBD8B" w:rsidR="008B76F8" w:rsidRDefault="008B76F8" w:rsidP="00B86398"/>
    <w:p w14:paraId="78C735E0" w14:textId="0D6AD9A9" w:rsidR="008B76F8" w:rsidRDefault="008B76F8" w:rsidP="00B86398"/>
    <w:p w14:paraId="572CED41" w14:textId="3D1E4EC6" w:rsidR="008B76F8" w:rsidRDefault="008B76F8" w:rsidP="00B86398">
      <w:r>
        <w:t>Once UAT has been successfully completed, and you are ready to deploy to production. Navigate to the release that deployed the UAT artefacts that resulting in the successful UAT testing cycle and execute the production deployment</w:t>
      </w:r>
    </w:p>
    <w:p w14:paraId="4EC0E8F5" w14:textId="311E2FBD" w:rsidR="00134C0D" w:rsidRDefault="00134C0D" w:rsidP="00B86398">
      <w:r w:rsidRPr="00134C0D">
        <w:drawing>
          <wp:inline distT="0" distB="0" distL="0" distR="0" wp14:anchorId="6E1A2F89" wp14:editId="5F24826B">
            <wp:extent cx="7315200" cy="24942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cstate="screen">
                      <a:extLst>
                        <a:ext uri="{28A0092B-C50C-407E-A947-70E740481C1C}">
                          <a14:useLocalDpi xmlns:a14="http://schemas.microsoft.com/office/drawing/2010/main"/>
                        </a:ext>
                      </a:extLst>
                    </a:blip>
                    <a:stretch>
                      <a:fillRect/>
                    </a:stretch>
                  </pic:blipFill>
                  <pic:spPr>
                    <a:xfrm>
                      <a:off x="0" y="0"/>
                      <a:ext cx="7315200" cy="2494280"/>
                    </a:xfrm>
                    <a:prstGeom prst="rect">
                      <a:avLst/>
                    </a:prstGeom>
                  </pic:spPr>
                </pic:pic>
              </a:graphicData>
            </a:graphic>
          </wp:inline>
        </w:drawing>
      </w:r>
    </w:p>
    <w:p w14:paraId="2810E730" w14:textId="43E6F99C" w:rsidR="009C3AC5" w:rsidRDefault="00134C0D" w:rsidP="00134C0D">
      <w:r w:rsidRPr="00134C0D">
        <w:lastRenderedPageBreak/>
        <w:drawing>
          <wp:inline distT="0" distB="0" distL="0" distR="0" wp14:anchorId="7E5E3718" wp14:editId="1BFC94D9">
            <wp:extent cx="3395472" cy="2774442"/>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cstate="screen">
                      <a:extLst>
                        <a:ext uri="{28A0092B-C50C-407E-A947-70E740481C1C}">
                          <a14:useLocalDpi xmlns:a14="http://schemas.microsoft.com/office/drawing/2010/main"/>
                        </a:ext>
                      </a:extLst>
                    </a:blip>
                    <a:stretch>
                      <a:fillRect/>
                    </a:stretch>
                  </pic:blipFill>
                  <pic:spPr>
                    <a:xfrm>
                      <a:off x="0" y="0"/>
                      <a:ext cx="3401692" cy="2779524"/>
                    </a:xfrm>
                    <a:prstGeom prst="rect">
                      <a:avLst/>
                    </a:prstGeom>
                  </pic:spPr>
                </pic:pic>
              </a:graphicData>
            </a:graphic>
          </wp:inline>
        </w:drawing>
      </w:r>
    </w:p>
    <w:p w14:paraId="0F02B908" w14:textId="5B25BBA2" w:rsidR="00F046A7" w:rsidRDefault="001D73A3" w:rsidP="00134C0D">
      <w:r w:rsidRPr="001D73A3">
        <w:drawing>
          <wp:inline distT="0" distB="0" distL="0" distR="0" wp14:anchorId="519C250B" wp14:editId="24DE40DB">
            <wp:extent cx="4086518" cy="3364992"/>
            <wp:effectExtent l="0" t="0" r="317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cstate="screen">
                      <a:extLst>
                        <a:ext uri="{28A0092B-C50C-407E-A947-70E740481C1C}">
                          <a14:useLocalDpi xmlns:a14="http://schemas.microsoft.com/office/drawing/2010/main"/>
                        </a:ext>
                      </a:extLst>
                    </a:blip>
                    <a:stretch>
                      <a:fillRect/>
                    </a:stretch>
                  </pic:blipFill>
                  <pic:spPr>
                    <a:xfrm>
                      <a:off x="0" y="0"/>
                      <a:ext cx="4090979" cy="3368666"/>
                    </a:xfrm>
                    <a:prstGeom prst="rect">
                      <a:avLst/>
                    </a:prstGeom>
                  </pic:spPr>
                </pic:pic>
              </a:graphicData>
            </a:graphic>
          </wp:inline>
        </w:drawing>
      </w:r>
    </w:p>
    <w:p w14:paraId="1AEE328A" w14:textId="4E3D7DD3" w:rsidR="00910763" w:rsidRDefault="00800075" w:rsidP="00800075">
      <w:pPr>
        <w:pStyle w:val="Heading2"/>
      </w:pPr>
      <w:bookmarkStart w:id="18" w:name="_Toc106228533"/>
      <w:r>
        <w:t>CONFIGURING THE CI/CD PIPELINE</w:t>
      </w:r>
      <w:bookmarkEnd w:id="18"/>
    </w:p>
    <w:p w14:paraId="75E788BE" w14:textId="1C444C6E" w:rsidR="00800075" w:rsidRPr="00800075" w:rsidRDefault="00800075" w:rsidP="00800075">
      <w:r>
        <w:t>This section describes how to deploy and configure the CI/CD artefacts to your DevOps project.</w:t>
      </w:r>
    </w:p>
    <w:p w14:paraId="7EC1BC52" w14:textId="3214E6F8" w:rsidR="00800075" w:rsidRDefault="00800075" w:rsidP="00800075">
      <w:pPr>
        <w:pStyle w:val="HEADING30"/>
      </w:pPr>
      <w:bookmarkStart w:id="19" w:name="_Toc106228534"/>
      <w:r>
        <w:t>Pre-Requisites</w:t>
      </w:r>
      <w:bookmarkEnd w:id="19"/>
    </w:p>
    <w:p w14:paraId="64EB11D6" w14:textId="235E8374" w:rsidR="00800075" w:rsidRDefault="00C9184D" w:rsidP="00C9184D">
      <w:pPr>
        <w:pStyle w:val="ListParagraph"/>
        <w:numPr>
          <w:ilvl w:val="0"/>
          <w:numId w:val="2"/>
        </w:numPr>
        <w:spacing w:after="0" w:line="240" w:lineRule="auto"/>
      </w:pPr>
      <w:r>
        <w:t xml:space="preserve">Commit the following </w:t>
      </w:r>
      <w:hyperlink r:id="rId29" w:history="1">
        <w:r w:rsidR="00800075" w:rsidRPr="004F6A5C">
          <w:rPr>
            <w:rStyle w:val="Hyperlink"/>
          </w:rPr>
          <w:t>Pipeline Automation YAML File</w:t>
        </w:r>
      </w:hyperlink>
      <w:r>
        <w:t xml:space="preserve"> to your repository’s root directory</w:t>
      </w:r>
    </w:p>
    <w:p w14:paraId="29181DE7" w14:textId="40830484" w:rsidR="00800075" w:rsidRDefault="00C9184D" w:rsidP="00C9184D">
      <w:pPr>
        <w:pStyle w:val="ListParagraph"/>
        <w:numPr>
          <w:ilvl w:val="0"/>
          <w:numId w:val="2"/>
        </w:numPr>
        <w:spacing w:after="0" w:line="240" w:lineRule="auto"/>
      </w:pPr>
      <w:r>
        <w:t xml:space="preserve">Commit the following </w:t>
      </w:r>
      <w:hyperlink r:id="rId30" w:history="1">
        <w:r w:rsidRPr="004F6A5C">
          <w:rPr>
            <w:rStyle w:val="Hyperlink"/>
          </w:rPr>
          <w:t>PowerShell script</w:t>
        </w:r>
      </w:hyperlink>
      <w:r>
        <w:t xml:space="preserve"> to a folder named “Pipeline-Scripts” in your repository’s root directory</w:t>
      </w:r>
    </w:p>
    <w:p w14:paraId="2C7E6E3F" w14:textId="2747E5B1" w:rsidR="000B54F5" w:rsidRDefault="000B54F5" w:rsidP="00C9184D">
      <w:pPr>
        <w:pStyle w:val="ListParagraph"/>
        <w:numPr>
          <w:ilvl w:val="0"/>
          <w:numId w:val="2"/>
        </w:numPr>
        <w:spacing w:after="0" w:line="240" w:lineRule="auto"/>
      </w:pPr>
      <w:r>
        <w:t xml:space="preserve">Download the </w:t>
      </w:r>
      <w:hyperlink r:id="rId31" w:history="1">
        <w:r w:rsidRPr="001C0F25">
          <w:rPr>
            <w:rStyle w:val="Hyperlink"/>
          </w:rPr>
          <w:t>release-pipeline JSON file</w:t>
        </w:r>
      </w:hyperlink>
    </w:p>
    <w:p w14:paraId="14226E43" w14:textId="3ECC2314" w:rsidR="00C9184D" w:rsidRDefault="00C9184D" w:rsidP="00C9184D">
      <w:pPr>
        <w:pStyle w:val="ListParagraph"/>
        <w:numPr>
          <w:ilvl w:val="0"/>
          <w:numId w:val="2"/>
        </w:numPr>
        <w:spacing w:after="0" w:line="240" w:lineRule="auto"/>
      </w:pPr>
      <w:r>
        <w:t>Create a Solutions folder in your repository’s root directory</w:t>
      </w:r>
    </w:p>
    <w:p w14:paraId="3A531045" w14:textId="7562794B" w:rsidR="00C9184D" w:rsidRDefault="00C9184D" w:rsidP="00C9184D">
      <w:pPr>
        <w:pStyle w:val="ListParagraph"/>
        <w:numPr>
          <w:ilvl w:val="0"/>
          <w:numId w:val="2"/>
        </w:numPr>
        <w:spacing w:after="0" w:line="240" w:lineRule="auto"/>
      </w:pPr>
      <w:r>
        <w:t xml:space="preserve">Create a </w:t>
      </w:r>
      <w:r>
        <w:t>Data</w:t>
      </w:r>
      <w:r>
        <w:t xml:space="preserve"> folder in your repository’s root directory</w:t>
      </w:r>
    </w:p>
    <w:p w14:paraId="3035DC63" w14:textId="68836A7B" w:rsidR="00C9184D" w:rsidRDefault="00C9184D" w:rsidP="00C9184D">
      <w:pPr>
        <w:pStyle w:val="ListParagraph"/>
        <w:numPr>
          <w:ilvl w:val="0"/>
          <w:numId w:val="2"/>
        </w:numPr>
        <w:spacing w:after="0" w:line="240" w:lineRule="auto"/>
      </w:pPr>
      <w:r>
        <w:t xml:space="preserve">Create </w:t>
      </w:r>
      <w:r>
        <w:t xml:space="preserve">a ExportedData </w:t>
      </w:r>
      <w:r>
        <w:t xml:space="preserve">folder in your repository’s </w:t>
      </w:r>
      <w:r>
        <w:t>Data folder (created in the previous step)</w:t>
      </w:r>
    </w:p>
    <w:p w14:paraId="662B6695" w14:textId="6A0333B4" w:rsidR="00C9184D" w:rsidRDefault="00C9184D" w:rsidP="00C9184D">
      <w:pPr>
        <w:pStyle w:val="ListParagraph"/>
        <w:numPr>
          <w:ilvl w:val="0"/>
          <w:numId w:val="2"/>
        </w:numPr>
        <w:spacing w:after="0" w:line="240" w:lineRule="auto"/>
      </w:pPr>
      <w:r>
        <w:t xml:space="preserve">Create a </w:t>
      </w:r>
      <w:r>
        <w:t>Portals</w:t>
      </w:r>
      <w:r>
        <w:t xml:space="preserve"> folder in your repository’s root directory</w:t>
      </w:r>
    </w:p>
    <w:p w14:paraId="69614859" w14:textId="20549BA0" w:rsidR="00767A6F" w:rsidRDefault="00767A6F" w:rsidP="00767A6F">
      <w:pPr>
        <w:pStyle w:val="ListParagraph"/>
        <w:numPr>
          <w:ilvl w:val="0"/>
          <w:numId w:val="2"/>
        </w:numPr>
        <w:spacing w:after="0" w:line="240" w:lineRule="auto"/>
      </w:pPr>
      <w:r>
        <w:t xml:space="preserve">Create a </w:t>
      </w:r>
      <w:r>
        <w:t>Logs</w:t>
      </w:r>
      <w:r>
        <w:t xml:space="preserve"> folder in your repository’s root directory</w:t>
      </w:r>
    </w:p>
    <w:p w14:paraId="0481B4D2" w14:textId="53FB43B5" w:rsidR="00C9184D" w:rsidRDefault="00C9184D" w:rsidP="00C9184D">
      <w:pPr>
        <w:pStyle w:val="ListParagraph"/>
        <w:numPr>
          <w:ilvl w:val="0"/>
          <w:numId w:val="2"/>
        </w:numPr>
        <w:spacing w:after="0" w:line="240" w:lineRule="auto"/>
      </w:pPr>
      <w:r>
        <w:t xml:space="preserve">Create a </w:t>
      </w:r>
      <w:r>
        <w:t>Deployment</w:t>
      </w:r>
      <w:r w:rsidR="00767A6F">
        <w:t>-</w:t>
      </w:r>
      <w:r>
        <w:t>Profiles</w:t>
      </w:r>
      <w:r>
        <w:t xml:space="preserve"> folder in your repository’s </w:t>
      </w:r>
      <w:r>
        <w:t>Profile directory</w:t>
      </w:r>
    </w:p>
    <w:p w14:paraId="4A829800" w14:textId="2376CBFB" w:rsidR="00C9184D" w:rsidRDefault="00C9184D" w:rsidP="00C9184D">
      <w:pPr>
        <w:pStyle w:val="ListParagraph"/>
        <w:numPr>
          <w:ilvl w:val="0"/>
          <w:numId w:val="2"/>
        </w:numPr>
        <w:spacing w:after="0" w:line="240" w:lineRule="auto"/>
      </w:pPr>
      <w:r>
        <w:t>Create a folder that matches the name of your PowerApps Portals website record in your repository’s Portals folder</w:t>
      </w:r>
      <w:r w:rsidR="009F7F16">
        <w:t xml:space="preserve">. In that folder, create a deployment-profiles folder and include your dev, test, </w:t>
      </w:r>
      <w:proofErr w:type="spellStart"/>
      <w:r w:rsidR="009F7F16">
        <w:t>uat</w:t>
      </w:r>
      <w:proofErr w:type="spellEnd"/>
      <w:r w:rsidR="009F7F16">
        <w:t>, and prod YAML profile files (</w:t>
      </w:r>
      <w:proofErr w:type="gramStart"/>
      <w:r w:rsidR="009F7F16">
        <w:t>e.g.</w:t>
      </w:r>
      <w:proofErr w:type="gramEnd"/>
      <w:r w:rsidR="009F7F16">
        <w:t xml:space="preserve"> </w:t>
      </w:r>
      <w:proofErr w:type="spellStart"/>
      <w:r w:rsidR="009F7F16">
        <w:t>test.deployment.yml</w:t>
      </w:r>
      <w:proofErr w:type="spellEnd"/>
      <w:r w:rsidR="009F7F16">
        <w:t xml:space="preserve"> &lt;- where test is the CLI parameter flag that will inform the CLI which deployment profile to use for your portal deployments.</w:t>
      </w:r>
    </w:p>
    <w:p w14:paraId="17E37714" w14:textId="41DE341B" w:rsidR="00C9184D" w:rsidRDefault="00C9184D" w:rsidP="00C9184D">
      <w:pPr>
        <w:spacing w:after="0" w:line="240" w:lineRule="auto"/>
      </w:pPr>
    </w:p>
    <w:p w14:paraId="5DD42FAD" w14:textId="0EECE71B" w:rsidR="00C9184D" w:rsidRDefault="00C9184D" w:rsidP="00C9184D">
      <w:pPr>
        <w:spacing w:after="0" w:line="240" w:lineRule="auto"/>
      </w:pPr>
      <w:r>
        <w:t>The example below demonstrates the above folder structure implemented in a DevOps repository to leverages this extension</w:t>
      </w:r>
    </w:p>
    <w:p w14:paraId="316AC1AA" w14:textId="5AAACCA2" w:rsidR="00C9184D" w:rsidRDefault="009F7F16" w:rsidP="00C9184D">
      <w:pPr>
        <w:spacing w:after="0" w:line="240" w:lineRule="auto"/>
      </w:pPr>
      <w:r w:rsidRPr="009F7F16">
        <w:drawing>
          <wp:inline distT="0" distB="0" distL="0" distR="0" wp14:anchorId="657951E5" wp14:editId="2CEB8C45">
            <wp:extent cx="3145536" cy="5149471"/>
            <wp:effectExtent l="0" t="0" r="444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2" cstate="screen">
                      <a:extLst>
                        <a:ext uri="{28A0092B-C50C-407E-A947-70E740481C1C}">
                          <a14:useLocalDpi xmlns:a14="http://schemas.microsoft.com/office/drawing/2010/main"/>
                        </a:ext>
                      </a:extLst>
                    </a:blip>
                    <a:stretch>
                      <a:fillRect/>
                    </a:stretch>
                  </pic:blipFill>
                  <pic:spPr>
                    <a:xfrm>
                      <a:off x="0" y="0"/>
                      <a:ext cx="3160344" cy="5173712"/>
                    </a:xfrm>
                    <a:prstGeom prst="rect">
                      <a:avLst/>
                    </a:prstGeom>
                  </pic:spPr>
                </pic:pic>
              </a:graphicData>
            </a:graphic>
          </wp:inline>
        </w:drawing>
      </w:r>
    </w:p>
    <w:p w14:paraId="66ED82DF" w14:textId="259F2214" w:rsidR="00800075" w:rsidRDefault="00800075" w:rsidP="009F7656"/>
    <w:p w14:paraId="04801729" w14:textId="77777777" w:rsidR="001D73A3" w:rsidRDefault="001D73A3" w:rsidP="009F7F16">
      <w:pPr>
        <w:pStyle w:val="HEADING30"/>
      </w:pPr>
    </w:p>
    <w:p w14:paraId="7FA79425" w14:textId="77777777" w:rsidR="001D73A3" w:rsidRDefault="001D73A3" w:rsidP="009F7F16">
      <w:pPr>
        <w:pStyle w:val="HEADING30"/>
      </w:pPr>
    </w:p>
    <w:p w14:paraId="1118F628" w14:textId="77777777" w:rsidR="001D73A3" w:rsidRDefault="001D73A3" w:rsidP="009F7F16">
      <w:pPr>
        <w:pStyle w:val="HEADING30"/>
      </w:pPr>
    </w:p>
    <w:p w14:paraId="1BF0C919" w14:textId="77777777" w:rsidR="001D73A3" w:rsidRDefault="001D73A3" w:rsidP="009F7F16">
      <w:pPr>
        <w:pStyle w:val="HEADING30"/>
      </w:pPr>
    </w:p>
    <w:p w14:paraId="0FD5F3F5" w14:textId="77777777" w:rsidR="001D73A3" w:rsidRDefault="001D73A3" w:rsidP="009F7F16">
      <w:pPr>
        <w:pStyle w:val="HEADING30"/>
      </w:pPr>
    </w:p>
    <w:p w14:paraId="34AC6BAB" w14:textId="7F5F8DF5" w:rsidR="00800075" w:rsidRDefault="00800075" w:rsidP="009F7F16">
      <w:pPr>
        <w:pStyle w:val="HEADING30"/>
      </w:pPr>
      <w:bookmarkStart w:id="20" w:name="_Toc106228535"/>
      <w:r>
        <w:t>Install</w:t>
      </w:r>
      <w:r w:rsidR="009F7F16">
        <w:t xml:space="preserve"> the following</w:t>
      </w:r>
      <w:r>
        <w:t xml:space="preserve"> marketplace plugins</w:t>
      </w:r>
      <w:bookmarkEnd w:id="20"/>
    </w:p>
    <w:p w14:paraId="78891191" w14:textId="0DC2FC63" w:rsidR="009F7F16" w:rsidRDefault="009F7F16" w:rsidP="009F7656">
      <w:r w:rsidRPr="009F7F16">
        <w:lastRenderedPageBreak/>
        <w:drawing>
          <wp:inline distT="0" distB="0" distL="0" distR="0" wp14:anchorId="0C5926FA" wp14:editId="357176D8">
            <wp:extent cx="4526936" cy="377952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3" cstate="screen">
                      <a:extLst>
                        <a:ext uri="{28A0092B-C50C-407E-A947-70E740481C1C}">
                          <a14:useLocalDpi xmlns:a14="http://schemas.microsoft.com/office/drawing/2010/main"/>
                        </a:ext>
                      </a:extLst>
                    </a:blip>
                    <a:stretch>
                      <a:fillRect/>
                    </a:stretch>
                  </pic:blipFill>
                  <pic:spPr>
                    <a:xfrm>
                      <a:off x="0" y="0"/>
                      <a:ext cx="4532237" cy="3783946"/>
                    </a:xfrm>
                    <a:prstGeom prst="rect">
                      <a:avLst/>
                    </a:prstGeom>
                  </pic:spPr>
                </pic:pic>
              </a:graphicData>
            </a:graphic>
          </wp:inline>
        </w:drawing>
      </w:r>
    </w:p>
    <w:p w14:paraId="59C8132B" w14:textId="53E168AA" w:rsidR="00800075" w:rsidRDefault="00800075" w:rsidP="003C15E2">
      <w:pPr>
        <w:pStyle w:val="HEADING30"/>
        <w:spacing w:line="240" w:lineRule="auto"/>
      </w:pPr>
      <w:bookmarkStart w:id="21" w:name="_Toc106228536"/>
      <w:r>
        <w:t xml:space="preserve">Create </w:t>
      </w:r>
      <w:r w:rsidR="00D540E4">
        <w:t>Pipeline</w:t>
      </w:r>
      <w:bookmarkEnd w:id="21"/>
      <w:r w:rsidR="00D540E4">
        <w:t xml:space="preserve"> </w:t>
      </w:r>
    </w:p>
    <w:p w14:paraId="09791DA0" w14:textId="562FE181" w:rsidR="001D73A3" w:rsidRDefault="00B93E0A" w:rsidP="003C15E2">
      <w:pPr>
        <w:spacing w:after="0" w:line="240" w:lineRule="auto"/>
      </w:pPr>
      <w:r>
        <w:t>This section demonstrates the steps to create the build integration pipeline.</w:t>
      </w:r>
    </w:p>
    <w:p w14:paraId="4D9D7930" w14:textId="77777777" w:rsidR="003C15E2" w:rsidRDefault="003C15E2" w:rsidP="003C15E2">
      <w:pPr>
        <w:spacing w:after="0" w:line="240" w:lineRule="auto"/>
      </w:pPr>
    </w:p>
    <w:p w14:paraId="05EAFC7D" w14:textId="2D3EFD5B" w:rsidR="003C15E2" w:rsidRDefault="003C15E2" w:rsidP="003C15E2">
      <w:pPr>
        <w:spacing w:after="0" w:line="240" w:lineRule="auto"/>
      </w:pPr>
      <w:r>
        <w:t>Create the Pipeline</w:t>
      </w:r>
    </w:p>
    <w:p w14:paraId="648A5A82" w14:textId="54A5C745" w:rsidR="003C15E2" w:rsidRDefault="003C15E2" w:rsidP="003C15E2">
      <w:pPr>
        <w:spacing w:after="0" w:line="240" w:lineRule="auto"/>
      </w:pPr>
      <w:r w:rsidRPr="003C15E2">
        <w:drawing>
          <wp:inline distT="0" distB="0" distL="0" distR="0" wp14:anchorId="2B133DB8" wp14:editId="27B9EE95">
            <wp:extent cx="7315200" cy="139827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cstate="screen">
                      <a:extLst>
                        <a:ext uri="{28A0092B-C50C-407E-A947-70E740481C1C}">
                          <a14:useLocalDpi xmlns:a14="http://schemas.microsoft.com/office/drawing/2010/main"/>
                        </a:ext>
                      </a:extLst>
                    </a:blip>
                    <a:stretch>
                      <a:fillRect/>
                    </a:stretch>
                  </pic:blipFill>
                  <pic:spPr>
                    <a:xfrm>
                      <a:off x="0" y="0"/>
                      <a:ext cx="7315200" cy="1398270"/>
                    </a:xfrm>
                    <a:prstGeom prst="rect">
                      <a:avLst/>
                    </a:prstGeom>
                  </pic:spPr>
                </pic:pic>
              </a:graphicData>
            </a:graphic>
          </wp:inline>
        </w:drawing>
      </w:r>
    </w:p>
    <w:p w14:paraId="76DA7589" w14:textId="3D720D7E" w:rsidR="003C15E2" w:rsidRDefault="003C15E2" w:rsidP="003C15E2">
      <w:pPr>
        <w:spacing w:after="0" w:line="240" w:lineRule="auto"/>
      </w:pPr>
      <w:r w:rsidRPr="003C15E2">
        <w:drawing>
          <wp:inline distT="0" distB="0" distL="0" distR="0" wp14:anchorId="0E816C07" wp14:editId="10F5B6CA">
            <wp:extent cx="5313680" cy="3188208"/>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cstate="screen">
                      <a:extLst>
                        <a:ext uri="{28A0092B-C50C-407E-A947-70E740481C1C}">
                          <a14:useLocalDpi xmlns:a14="http://schemas.microsoft.com/office/drawing/2010/main"/>
                        </a:ext>
                      </a:extLst>
                    </a:blip>
                    <a:stretch>
                      <a:fillRect/>
                    </a:stretch>
                  </pic:blipFill>
                  <pic:spPr>
                    <a:xfrm>
                      <a:off x="0" y="0"/>
                      <a:ext cx="5341881" cy="3205129"/>
                    </a:xfrm>
                    <a:prstGeom prst="rect">
                      <a:avLst/>
                    </a:prstGeom>
                  </pic:spPr>
                </pic:pic>
              </a:graphicData>
            </a:graphic>
          </wp:inline>
        </w:drawing>
      </w:r>
    </w:p>
    <w:p w14:paraId="5B7C77C2" w14:textId="510B3746" w:rsidR="003C15E2" w:rsidRDefault="003C15E2" w:rsidP="003C15E2">
      <w:pPr>
        <w:spacing w:after="0" w:line="240" w:lineRule="auto"/>
      </w:pPr>
    </w:p>
    <w:p w14:paraId="3654648D" w14:textId="1CB40A5F" w:rsidR="003C15E2" w:rsidRDefault="003C15E2" w:rsidP="003C15E2">
      <w:pPr>
        <w:spacing w:after="0" w:line="240" w:lineRule="auto"/>
      </w:pPr>
      <w:r w:rsidRPr="003C15E2">
        <w:drawing>
          <wp:inline distT="0" distB="0" distL="0" distR="0" wp14:anchorId="13FA33BD" wp14:editId="6D52CDF4">
            <wp:extent cx="3994453" cy="1847088"/>
            <wp:effectExtent l="0" t="0" r="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36" cstate="screen">
                      <a:extLst>
                        <a:ext uri="{28A0092B-C50C-407E-A947-70E740481C1C}">
                          <a14:useLocalDpi xmlns:a14="http://schemas.microsoft.com/office/drawing/2010/main"/>
                        </a:ext>
                      </a:extLst>
                    </a:blip>
                    <a:stretch>
                      <a:fillRect/>
                    </a:stretch>
                  </pic:blipFill>
                  <pic:spPr>
                    <a:xfrm>
                      <a:off x="0" y="0"/>
                      <a:ext cx="3999889" cy="1849602"/>
                    </a:xfrm>
                    <a:prstGeom prst="rect">
                      <a:avLst/>
                    </a:prstGeom>
                  </pic:spPr>
                </pic:pic>
              </a:graphicData>
            </a:graphic>
          </wp:inline>
        </w:drawing>
      </w:r>
    </w:p>
    <w:p w14:paraId="41FE9463" w14:textId="5E8F6471" w:rsidR="003C15E2" w:rsidRDefault="003C15E2" w:rsidP="003C15E2">
      <w:pPr>
        <w:spacing w:after="0" w:line="240" w:lineRule="auto"/>
      </w:pPr>
    </w:p>
    <w:p w14:paraId="3E0D3205" w14:textId="219C9A3B" w:rsidR="003C15E2" w:rsidRDefault="00877CAF" w:rsidP="003C15E2">
      <w:pPr>
        <w:spacing w:after="0" w:line="240" w:lineRule="auto"/>
      </w:pPr>
      <w:r w:rsidRPr="00877CAF">
        <w:drawing>
          <wp:inline distT="0" distB="0" distL="0" distR="0" wp14:anchorId="75118883" wp14:editId="21E3E704">
            <wp:extent cx="3749392" cy="372465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7" cstate="screen">
                      <a:extLst>
                        <a:ext uri="{28A0092B-C50C-407E-A947-70E740481C1C}">
                          <a14:useLocalDpi xmlns:a14="http://schemas.microsoft.com/office/drawing/2010/main"/>
                        </a:ext>
                      </a:extLst>
                    </a:blip>
                    <a:stretch>
                      <a:fillRect/>
                    </a:stretch>
                  </pic:blipFill>
                  <pic:spPr>
                    <a:xfrm>
                      <a:off x="0" y="0"/>
                      <a:ext cx="3752282" cy="3727527"/>
                    </a:xfrm>
                    <a:prstGeom prst="rect">
                      <a:avLst/>
                    </a:prstGeom>
                  </pic:spPr>
                </pic:pic>
              </a:graphicData>
            </a:graphic>
          </wp:inline>
        </w:drawing>
      </w:r>
    </w:p>
    <w:p w14:paraId="0FD59D82" w14:textId="5CEEC452" w:rsidR="00680F40" w:rsidRDefault="00680F40" w:rsidP="003C15E2">
      <w:pPr>
        <w:spacing w:after="0" w:line="240" w:lineRule="auto"/>
      </w:pPr>
      <w:r>
        <w:t xml:space="preserve">Select the CI/CD YML File provided for this extension, which needs to </w:t>
      </w:r>
      <w:proofErr w:type="gramStart"/>
      <w:r>
        <w:t>hosted</w:t>
      </w:r>
      <w:proofErr w:type="gramEnd"/>
      <w:r>
        <w:t xml:space="preserve"> in your repository’s root directory. You can also choose the branch for which the YML file exists. </w:t>
      </w:r>
    </w:p>
    <w:p w14:paraId="201E87BF" w14:textId="4C4ECC7F" w:rsidR="00877CAF" w:rsidRDefault="00680F40" w:rsidP="003C15E2">
      <w:pPr>
        <w:spacing w:after="0" w:line="240" w:lineRule="auto"/>
      </w:pPr>
      <w:r w:rsidRPr="00680F40">
        <w:lastRenderedPageBreak/>
        <w:drawing>
          <wp:inline distT="0" distB="0" distL="0" distR="0" wp14:anchorId="06080BC4" wp14:editId="49CB9193">
            <wp:extent cx="1712976" cy="3359299"/>
            <wp:effectExtent l="0" t="0" r="190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8" cstate="screen">
                      <a:extLst>
                        <a:ext uri="{28A0092B-C50C-407E-A947-70E740481C1C}">
                          <a14:useLocalDpi xmlns:a14="http://schemas.microsoft.com/office/drawing/2010/main"/>
                        </a:ext>
                      </a:extLst>
                    </a:blip>
                    <a:stretch>
                      <a:fillRect/>
                    </a:stretch>
                  </pic:blipFill>
                  <pic:spPr>
                    <a:xfrm>
                      <a:off x="0" y="0"/>
                      <a:ext cx="1716363" cy="3365941"/>
                    </a:xfrm>
                    <a:prstGeom prst="rect">
                      <a:avLst/>
                    </a:prstGeom>
                  </pic:spPr>
                </pic:pic>
              </a:graphicData>
            </a:graphic>
          </wp:inline>
        </w:drawing>
      </w:r>
    </w:p>
    <w:p w14:paraId="365ACE36" w14:textId="4EEE71DA" w:rsidR="003C15E2" w:rsidRDefault="003C15E2" w:rsidP="003C15E2">
      <w:pPr>
        <w:spacing w:after="0" w:line="240" w:lineRule="auto"/>
      </w:pPr>
    </w:p>
    <w:p w14:paraId="2C929FE6" w14:textId="6B47381C" w:rsidR="00680F40" w:rsidRDefault="00680F40" w:rsidP="003C15E2">
      <w:pPr>
        <w:spacing w:after="0" w:line="240" w:lineRule="auto"/>
      </w:pPr>
    </w:p>
    <w:p w14:paraId="666EA435" w14:textId="3D9E7C8A" w:rsidR="00680F40" w:rsidRDefault="00680F40" w:rsidP="003C15E2">
      <w:pPr>
        <w:spacing w:after="0" w:line="240" w:lineRule="auto"/>
      </w:pPr>
    </w:p>
    <w:p w14:paraId="041C9A92" w14:textId="0FB267B8" w:rsidR="00680F40" w:rsidRDefault="00680F40" w:rsidP="003C15E2">
      <w:pPr>
        <w:spacing w:after="0" w:line="240" w:lineRule="auto"/>
      </w:pPr>
      <w:r w:rsidRPr="00680F40">
        <w:drawing>
          <wp:inline distT="0" distB="0" distL="0" distR="0" wp14:anchorId="743235C9" wp14:editId="33F3167C">
            <wp:extent cx="6169152" cy="2417858"/>
            <wp:effectExtent l="0" t="0" r="317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9" cstate="screen">
                      <a:extLst>
                        <a:ext uri="{28A0092B-C50C-407E-A947-70E740481C1C}">
                          <a14:useLocalDpi xmlns:a14="http://schemas.microsoft.com/office/drawing/2010/main"/>
                        </a:ext>
                      </a:extLst>
                    </a:blip>
                    <a:stretch>
                      <a:fillRect/>
                    </a:stretch>
                  </pic:blipFill>
                  <pic:spPr>
                    <a:xfrm>
                      <a:off x="0" y="0"/>
                      <a:ext cx="6176052" cy="2420562"/>
                    </a:xfrm>
                    <a:prstGeom prst="rect">
                      <a:avLst/>
                    </a:prstGeom>
                  </pic:spPr>
                </pic:pic>
              </a:graphicData>
            </a:graphic>
          </wp:inline>
        </w:drawing>
      </w:r>
    </w:p>
    <w:p w14:paraId="4A41BB0F" w14:textId="47547C90" w:rsidR="00680F40" w:rsidRDefault="00680F40" w:rsidP="003C15E2">
      <w:pPr>
        <w:spacing w:after="0" w:line="240" w:lineRule="auto"/>
      </w:pPr>
    </w:p>
    <w:p w14:paraId="0F3B6E9E" w14:textId="504597F4" w:rsidR="00680F40" w:rsidRDefault="00680F40" w:rsidP="003C15E2">
      <w:pPr>
        <w:spacing w:after="0" w:line="240" w:lineRule="auto"/>
      </w:pPr>
      <w:r>
        <w:t xml:space="preserve">Next create all the following variables and make sure to set the variable group name to “Connection-Parameters” or whichever name you will use for your variable group you will create in the next section. Once completed, press the drop down next to the blue run button and press Save </w:t>
      </w:r>
      <w:r w:rsidRPr="00680F40">
        <w:rPr>
          <w:b/>
          <w:bCs/>
          <w:u w:val="single"/>
        </w:rPr>
        <w:t>(Do not attempt to run the pipeline at this point)</w:t>
      </w:r>
    </w:p>
    <w:p w14:paraId="525F1A8E" w14:textId="2DB82CE1" w:rsidR="00680F40" w:rsidRDefault="00680F40" w:rsidP="003C15E2">
      <w:pPr>
        <w:spacing w:after="0" w:line="240" w:lineRule="auto"/>
      </w:pPr>
      <w:r w:rsidRPr="00680F40">
        <w:lastRenderedPageBreak/>
        <w:drawing>
          <wp:inline distT="0" distB="0" distL="0" distR="0" wp14:anchorId="0D9E8304" wp14:editId="3AE6382F">
            <wp:extent cx="2819330" cy="3529584"/>
            <wp:effectExtent l="0" t="0" r="635"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0" cstate="screen">
                      <a:extLst>
                        <a:ext uri="{28A0092B-C50C-407E-A947-70E740481C1C}">
                          <a14:useLocalDpi xmlns:a14="http://schemas.microsoft.com/office/drawing/2010/main"/>
                        </a:ext>
                      </a:extLst>
                    </a:blip>
                    <a:stretch>
                      <a:fillRect/>
                    </a:stretch>
                  </pic:blipFill>
                  <pic:spPr>
                    <a:xfrm>
                      <a:off x="0" y="0"/>
                      <a:ext cx="2827172" cy="3539401"/>
                    </a:xfrm>
                    <a:prstGeom prst="rect">
                      <a:avLst/>
                    </a:prstGeom>
                  </pic:spPr>
                </pic:pic>
              </a:graphicData>
            </a:graphic>
          </wp:inline>
        </w:drawing>
      </w:r>
    </w:p>
    <w:p w14:paraId="18E144E4" w14:textId="77777777" w:rsidR="003C15E2" w:rsidRDefault="003C15E2" w:rsidP="003C15E2">
      <w:pPr>
        <w:spacing w:after="0" w:line="240" w:lineRule="auto"/>
      </w:pPr>
    </w:p>
    <w:p w14:paraId="53F06D66" w14:textId="77777777" w:rsidR="00680F40" w:rsidRDefault="00680F40" w:rsidP="003C15E2">
      <w:pPr>
        <w:pStyle w:val="HEADING40"/>
        <w:spacing w:after="0" w:line="240" w:lineRule="auto"/>
      </w:pPr>
    </w:p>
    <w:p w14:paraId="5CF70EC2" w14:textId="77777777" w:rsidR="00680F40" w:rsidRDefault="00680F40" w:rsidP="003C15E2">
      <w:pPr>
        <w:pStyle w:val="HEADING40"/>
        <w:spacing w:after="0" w:line="240" w:lineRule="auto"/>
      </w:pPr>
    </w:p>
    <w:p w14:paraId="0A0753F1" w14:textId="77777777" w:rsidR="00680F40" w:rsidRDefault="00680F40" w:rsidP="003C15E2">
      <w:pPr>
        <w:pStyle w:val="HEADING40"/>
        <w:spacing w:after="0" w:line="240" w:lineRule="auto"/>
      </w:pPr>
    </w:p>
    <w:p w14:paraId="724F59C3" w14:textId="77777777" w:rsidR="00680F40" w:rsidRDefault="00680F40" w:rsidP="003C15E2">
      <w:pPr>
        <w:pStyle w:val="HEADING40"/>
        <w:spacing w:after="0" w:line="240" w:lineRule="auto"/>
      </w:pPr>
    </w:p>
    <w:p w14:paraId="7628786B" w14:textId="77777777" w:rsidR="00680F40" w:rsidRDefault="00680F40" w:rsidP="003C15E2">
      <w:pPr>
        <w:pStyle w:val="HEADING40"/>
        <w:spacing w:after="0" w:line="240" w:lineRule="auto"/>
      </w:pPr>
    </w:p>
    <w:p w14:paraId="701FA0CA" w14:textId="18E34BB4" w:rsidR="00680F40" w:rsidRDefault="00680F40" w:rsidP="003C15E2">
      <w:pPr>
        <w:pStyle w:val="HEADING40"/>
        <w:spacing w:after="0" w:line="240" w:lineRule="auto"/>
      </w:pPr>
    </w:p>
    <w:p w14:paraId="62DBE69F" w14:textId="292B3E60" w:rsidR="00680F40" w:rsidRDefault="00680F40" w:rsidP="00680F40">
      <w:pPr>
        <w:pStyle w:val="Heading4"/>
      </w:pPr>
    </w:p>
    <w:p w14:paraId="7B04AFD4" w14:textId="7DDA58BD" w:rsidR="00680F40" w:rsidRDefault="00680F40" w:rsidP="00680F40"/>
    <w:p w14:paraId="3C8B4D43" w14:textId="471FCDE5" w:rsidR="00680F40" w:rsidRDefault="00680F40" w:rsidP="00680F40"/>
    <w:p w14:paraId="2A2A99C4" w14:textId="3F59CA4C" w:rsidR="00680F40" w:rsidRDefault="00680F40" w:rsidP="00680F40"/>
    <w:p w14:paraId="72B29422" w14:textId="77777777" w:rsidR="00680F40" w:rsidRPr="00680F40" w:rsidRDefault="00680F40" w:rsidP="00680F40"/>
    <w:p w14:paraId="27AF2195" w14:textId="77777777" w:rsidR="00680F40" w:rsidRDefault="00680F40" w:rsidP="003C15E2">
      <w:pPr>
        <w:pStyle w:val="HEADING40"/>
        <w:spacing w:after="0" w:line="240" w:lineRule="auto"/>
      </w:pPr>
    </w:p>
    <w:p w14:paraId="0173D5E5" w14:textId="47E9C3FA" w:rsidR="001D73A3" w:rsidRDefault="00D540E4" w:rsidP="003C15E2">
      <w:pPr>
        <w:pStyle w:val="HEADING40"/>
        <w:spacing w:after="0" w:line="240" w:lineRule="auto"/>
      </w:pPr>
      <w:r>
        <w:t>Create Variable Group &amp; Link to Pipeline</w:t>
      </w:r>
    </w:p>
    <w:p w14:paraId="6E102FC0" w14:textId="77777777" w:rsidR="00680F40" w:rsidRPr="00680F40" w:rsidRDefault="00680F40" w:rsidP="00680F40">
      <w:pPr>
        <w:pStyle w:val="Heading4"/>
      </w:pPr>
    </w:p>
    <w:p w14:paraId="6121877C" w14:textId="0CA72B9A" w:rsidR="009463C0" w:rsidRDefault="005157F8" w:rsidP="00E23820">
      <w:pPr>
        <w:pStyle w:val="Heading4"/>
        <w:spacing w:before="0" w:line="240" w:lineRule="auto"/>
      </w:pPr>
      <w:r w:rsidRPr="005157F8">
        <w:drawing>
          <wp:inline distT="0" distB="0" distL="0" distR="0" wp14:anchorId="36D2BD30" wp14:editId="244F2E12">
            <wp:extent cx="2316480" cy="1823825"/>
            <wp:effectExtent l="0" t="0" r="0" b="508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1" cstate="screen">
                      <a:extLst>
                        <a:ext uri="{28A0092B-C50C-407E-A947-70E740481C1C}">
                          <a14:useLocalDpi xmlns:a14="http://schemas.microsoft.com/office/drawing/2010/main"/>
                        </a:ext>
                      </a:extLst>
                    </a:blip>
                    <a:stretch>
                      <a:fillRect/>
                    </a:stretch>
                  </pic:blipFill>
                  <pic:spPr>
                    <a:xfrm>
                      <a:off x="0" y="0"/>
                      <a:ext cx="2323846" cy="1829624"/>
                    </a:xfrm>
                    <a:prstGeom prst="rect">
                      <a:avLst/>
                    </a:prstGeom>
                  </pic:spPr>
                </pic:pic>
              </a:graphicData>
            </a:graphic>
          </wp:inline>
        </w:drawing>
      </w:r>
    </w:p>
    <w:p w14:paraId="04407C3B" w14:textId="6E1C7E8D" w:rsidR="003C15E2" w:rsidRPr="003C15E2" w:rsidRDefault="003C15E2" w:rsidP="003C15E2">
      <w:r>
        <w:t xml:space="preserve">When creating the group ensure that the variable names match those listed in the </w:t>
      </w:r>
      <w:hyperlink w:anchor="_Variables_&amp;_Variable" w:history="1">
        <w:r w:rsidRPr="003C15E2">
          <w:rPr>
            <w:rStyle w:val="Hyperlink"/>
          </w:rPr>
          <w:t>Variable Group section of this document</w:t>
        </w:r>
      </w:hyperlink>
      <w:r>
        <w:t xml:space="preserve"> </w:t>
      </w:r>
    </w:p>
    <w:p w14:paraId="079713A1" w14:textId="7E04C219" w:rsidR="005157F8" w:rsidRDefault="005157F8" w:rsidP="005157F8">
      <w:r w:rsidRPr="005157F8">
        <w:lastRenderedPageBreak/>
        <w:drawing>
          <wp:inline distT="0" distB="0" distL="0" distR="0" wp14:anchorId="3FA04709" wp14:editId="03162381">
            <wp:extent cx="2609088" cy="2065529"/>
            <wp:effectExtent l="0" t="0" r="0" b="508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2" cstate="screen">
                      <a:extLst>
                        <a:ext uri="{28A0092B-C50C-407E-A947-70E740481C1C}">
                          <a14:useLocalDpi xmlns:a14="http://schemas.microsoft.com/office/drawing/2010/main"/>
                        </a:ext>
                      </a:extLst>
                    </a:blip>
                    <a:stretch>
                      <a:fillRect/>
                    </a:stretch>
                  </pic:blipFill>
                  <pic:spPr>
                    <a:xfrm>
                      <a:off x="0" y="0"/>
                      <a:ext cx="2615012" cy="2070219"/>
                    </a:xfrm>
                    <a:prstGeom prst="rect">
                      <a:avLst/>
                    </a:prstGeom>
                  </pic:spPr>
                </pic:pic>
              </a:graphicData>
            </a:graphic>
          </wp:inline>
        </w:drawing>
      </w:r>
    </w:p>
    <w:p w14:paraId="179721E9" w14:textId="1BFC9F9E" w:rsidR="00680F40" w:rsidRDefault="00680F40" w:rsidP="005157F8"/>
    <w:p w14:paraId="45843E2D" w14:textId="1E5B0471" w:rsidR="00680F40" w:rsidRPr="00680F40" w:rsidRDefault="00680F40" w:rsidP="005157F8">
      <w:pPr>
        <w:rPr>
          <w:b/>
          <w:bCs/>
        </w:rPr>
      </w:pPr>
      <w:r w:rsidRPr="00680F40">
        <w:rPr>
          <w:b/>
          <w:bCs/>
        </w:rPr>
        <w:t>The pipeline is not fully configured and can be executed at anytime</w:t>
      </w:r>
    </w:p>
    <w:p w14:paraId="68A5EBCE" w14:textId="77777777" w:rsidR="00934AE6" w:rsidRPr="00934AE6" w:rsidRDefault="00934AE6" w:rsidP="00E23820">
      <w:pPr>
        <w:pStyle w:val="Heading4"/>
        <w:spacing w:before="0" w:line="240" w:lineRule="auto"/>
      </w:pPr>
    </w:p>
    <w:p w14:paraId="293CF1DD" w14:textId="624B1681" w:rsidR="00800075" w:rsidRDefault="00800075" w:rsidP="00934AE6">
      <w:pPr>
        <w:pStyle w:val="HEADING30"/>
        <w:spacing w:line="240" w:lineRule="auto"/>
      </w:pPr>
      <w:bookmarkStart w:id="22" w:name="_Toc106228537"/>
      <w:r>
        <w:t>Create</w:t>
      </w:r>
      <w:r w:rsidR="00680F40">
        <w:t xml:space="preserve"> The</w:t>
      </w:r>
      <w:r>
        <w:t xml:space="preserve"> Release Pipeline</w:t>
      </w:r>
      <w:bookmarkEnd w:id="22"/>
    </w:p>
    <w:p w14:paraId="31249A4E" w14:textId="1FB073FE" w:rsidR="00800075" w:rsidRDefault="00627275" w:rsidP="00934AE6">
      <w:pPr>
        <w:spacing w:after="0" w:line="240" w:lineRule="auto"/>
      </w:pPr>
      <w:r>
        <w:t>Even though the pipelines can be used to also release to UAT and PROD environments, the recommended method to release to these environments is to use the releases feature of DevOps. The steps below demonstrate how to configure the release pipeline so that release managers can issue releases based on builds that were ran by the build integration pipeline (CI).</w:t>
      </w:r>
    </w:p>
    <w:p w14:paraId="4F5EA892" w14:textId="058CA22F" w:rsidR="00627275" w:rsidRDefault="00192506" w:rsidP="00934AE6">
      <w:pPr>
        <w:spacing w:after="0" w:line="240" w:lineRule="auto"/>
      </w:pPr>
      <w:r w:rsidRPr="00192506">
        <w:drawing>
          <wp:inline distT="0" distB="0" distL="0" distR="0" wp14:anchorId="3DA902FA" wp14:editId="3DBFE3A2">
            <wp:extent cx="4158403" cy="2877312"/>
            <wp:effectExtent l="0" t="0" r="0" b="571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3" cstate="screen">
                      <a:extLst>
                        <a:ext uri="{28A0092B-C50C-407E-A947-70E740481C1C}">
                          <a14:useLocalDpi xmlns:a14="http://schemas.microsoft.com/office/drawing/2010/main"/>
                        </a:ext>
                      </a:extLst>
                    </a:blip>
                    <a:stretch>
                      <a:fillRect/>
                    </a:stretch>
                  </pic:blipFill>
                  <pic:spPr>
                    <a:xfrm>
                      <a:off x="0" y="0"/>
                      <a:ext cx="4161912" cy="2879740"/>
                    </a:xfrm>
                    <a:prstGeom prst="rect">
                      <a:avLst/>
                    </a:prstGeom>
                  </pic:spPr>
                </pic:pic>
              </a:graphicData>
            </a:graphic>
          </wp:inline>
        </w:drawing>
      </w:r>
    </w:p>
    <w:p w14:paraId="7F36A0DD" w14:textId="6DC63C89" w:rsidR="00192506" w:rsidRDefault="00192506" w:rsidP="00934AE6">
      <w:pPr>
        <w:spacing w:after="0" w:line="240" w:lineRule="auto"/>
      </w:pPr>
    </w:p>
    <w:p w14:paraId="690D5684" w14:textId="02604104" w:rsidR="00192506" w:rsidRDefault="00192506" w:rsidP="00934AE6">
      <w:pPr>
        <w:spacing w:after="0" w:line="240" w:lineRule="auto"/>
      </w:pPr>
      <w:r>
        <w:t>Select the PowerPlatform-Deployment JSON file provided with this extension and press “OK”</w:t>
      </w:r>
    </w:p>
    <w:p w14:paraId="18642A95" w14:textId="601205F5" w:rsidR="00192506" w:rsidRDefault="00192506" w:rsidP="00934AE6">
      <w:pPr>
        <w:spacing w:after="0" w:line="240" w:lineRule="auto"/>
      </w:pPr>
      <w:r w:rsidRPr="00192506">
        <w:drawing>
          <wp:inline distT="0" distB="0" distL="0" distR="0" wp14:anchorId="61EDCCCA" wp14:editId="4F9D494E">
            <wp:extent cx="4907280" cy="2220629"/>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4" cstate="screen">
                      <a:extLst>
                        <a:ext uri="{28A0092B-C50C-407E-A947-70E740481C1C}">
                          <a14:useLocalDpi xmlns:a14="http://schemas.microsoft.com/office/drawing/2010/main"/>
                        </a:ext>
                      </a:extLst>
                    </a:blip>
                    <a:stretch>
                      <a:fillRect/>
                    </a:stretch>
                  </pic:blipFill>
                  <pic:spPr>
                    <a:xfrm>
                      <a:off x="0" y="0"/>
                      <a:ext cx="4913516" cy="2223451"/>
                    </a:xfrm>
                    <a:prstGeom prst="rect">
                      <a:avLst/>
                    </a:prstGeom>
                  </pic:spPr>
                </pic:pic>
              </a:graphicData>
            </a:graphic>
          </wp:inline>
        </w:drawing>
      </w:r>
    </w:p>
    <w:p w14:paraId="2E7B72EE" w14:textId="5806530C" w:rsidR="00192506" w:rsidRDefault="00192506" w:rsidP="00934AE6">
      <w:pPr>
        <w:spacing w:after="0" w:line="240" w:lineRule="auto"/>
      </w:pPr>
    </w:p>
    <w:p w14:paraId="05ACE82D" w14:textId="1E3BCA55" w:rsidR="00192506" w:rsidRDefault="00192506" w:rsidP="00934AE6">
      <w:pPr>
        <w:spacing w:after="0" w:line="240" w:lineRule="auto"/>
      </w:pPr>
      <w:r>
        <w:t>Once imported you will be asked to specify your agent pool. You can select “Azure Pipelines” or your own custom pool and “windows-latest” as the agent specifications (for both UAT and PROD</w:t>
      </w:r>
      <w:r w:rsidR="0080057C">
        <w:t>)</w:t>
      </w:r>
    </w:p>
    <w:p w14:paraId="4F575761" w14:textId="3F83EE8D" w:rsidR="00192506" w:rsidRDefault="00192506" w:rsidP="00934AE6">
      <w:pPr>
        <w:spacing w:after="0" w:line="240" w:lineRule="auto"/>
      </w:pPr>
      <w:r w:rsidRPr="00192506">
        <w:drawing>
          <wp:inline distT="0" distB="0" distL="0" distR="0" wp14:anchorId="4AE42BF9" wp14:editId="2F428BAD">
            <wp:extent cx="5315712" cy="2524502"/>
            <wp:effectExtent l="0" t="0" r="0" b="317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5" cstate="screen">
                      <a:extLst>
                        <a:ext uri="{28A0092B-C50C-407E-A947-70E740481C1C}">
                          <a14:useLocalDpi xmlns:a14="http://schemas.microsoft.com/office/drawing/2010/main"/>
                        </a:ext>
                      </a:extLst>
                    </a:blip>
                    <a:stretch>
                      <a:fillRect/>
                    </a:stretch>
                  </pic:blipFill>
                  <pic:spPr>
                    <a:xfrm>
                      <a:off x="0" y="0"/>
                      <a:ext cx="5321984" cy="2527480"/>
                    </a:xfrm>
                    <a:prstGeom prst="rect">
                      <a:avLst/>
                    </a:prstGeom>
                  </pic:spPr>
                </pic:pic>
              </a:graphicData>
            </a:graphic>
          </wp:inline>
        </w:drawing>
      </w:r>
    </w:p>
    <w:p w14:paraId="43636BE4" w14:textId="64806F6F" w:rsidR="00192506" w:rsidRDefault="00192506" w:rsidP="00934AE6">
      <w:pPr>
        <w:spacing w:after="0" w:line="240" w:lineRule="auto"/>
      </w:pPr>
      <w:r w:rsidRPr="00192506">
        <w:drawing>
          <wp:inline distT="0" distB="0" distL="0" distR="0" wp14:anchorId="2E3FECD6" wp14:editId="39D37C1C">
            <wp:extent cx="7315200" cy="352171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6" cstate="screen">
                      <a:extLst>
                        <a:ext uri="{28A0092B-C50C-407E-A947-70E740481C1C}">
                          <a14:useLocalDpi xmlns:a14="http://schemas.microsoft.com/office/drawing/2010/main"/>
                        </a:ext>
                      </a:extLst>
                    </a:blip>
                    <a:stretch>
                      <a:fillRect/>
                    </a:stretch>
                  </pic:blipFill>
                  <pic:spPr>
                    <a:xfrm>
                      <a:off x="0" y="0"/>
                      <a:ext cx="7315200" cy="3521710"/>
                    </a:xfrm>
                    <a:prstGeom prst="rect">
                      <a:avLst/>
                    </a:prstGeom>
                  </pic:spPr>
                </pic:pic>
              </a:graphicData>
            </a:graphic>
          </wp:inline>
        </w:drawing>
      </w:r>
    </w:p>
    <w:p w14:paraId="29B32BCB" w14:textId="77777777" w:rsidR="00192506" w:rsidRDefault="00192506" w:rsidP="00934AE6">
      <w:pPr>
        <w:spacing w:after="0" w:line="240" w:lineRule="auto"/>
      </w:pPr>
    </w:p>
    <w:p w14:paraId="56896DDD" w14:textId="77777777" w:rsidR="00192506" w:rsidRPr="009F7656" w:rsidRDefault="00192506" w:rsidP="00934AE6">
      <w:pPr>
        <w:spacing w:after="0" w:line="240" w:lineRule="auto"/>
      </w:pPr>
    </w:p>
    <w:p w14:paraId="678F4D05" w14:textId="740C6877" w:rsidR="008324B3" w:rsidRDefault="008324B3" w:rsidP="008324B3">
      <w:pPr>
        <w:autoSpaceDE w:val="0"/>
        <w:autoSpaceDN w:val="0"/>
        <w:adjustRightInd w:val="0"/>
        <w:spacing w:after="0" w:line="240" w:lineRule="auto"/>
        <w:jc w:val="left"/>
        <w:rPr>
          <w:rFonts w:ascii="Helvetica Neue" w:hAnsi="Helvetica Neue" w:cs="Helvetica Neue"/>
          <w:sz w:val="26"/>
          <w:szCs w:val="26"/>
        </w:rPr>
      </w:pPr>
    </w:p>
    <w:p w14:paraId="7766B3E5" w14:textId="091AB9B5" w:rsidR="00B63365" w:rsidRDefault="00B63365" w:rsidP="00B63365"/>
    <w:p w14:paraId="6BB496C0" w14:textId="1B109545" w:rsidR="008324B3" w:rsidRDefault="008324B3" w:rsidP="008324B3">
      <w:pPr>
        <w:autoSpaceDE w:val="0"/>
        <w:autoSpaceDN w:val="0"/>
        <w:adjustRightInd w:val="0"/>
        <w:spacing w:after="0" w:line="240" w:lineRule="auto"/>
        <w:jc w:val="left"/>
        <w:rPr>
          <w:rFonts w:ascii="Helvetica Neue" w:hAnsi="Helvetica Neue" w:cs="Helvetica Neue"/>
          <w:sz w:val="26"/>
          <w:szCs w:val="26"/>
        </w:rPr>
      </w:pPr>
    </w:p>
    <w:p w14:paraId="61530049" w14:textId="76EA0C5B" w:rsidR="008324B3" w:rsidRDefault="0080057C" w:rsidP="00B63365">
      <w:r>
        <w:t>Once specified, return to the release pipeline and the errors should be gone. You’re release pipeline is now ready for use.</w:t>
      </w:r>
    </w:p>
    <w:p w14:paraId="0BE8EA22" w14:textId="2DF4E055" w:rsidR="0080057C" w:rsidRDefault="0080057C" w:rsidP="00B63365">
      <w:r w:rsidRPr="0080057C">
        <w:lastRenderedPageBreak/>
        <w:drawing>
          <wp:inline distT="0" distB="0" distL="0" distR="0" wp14:anchorId="218AF1E9" wp14:editId="4903B2F3">
            <wp:extent cx="7315200" cy="3590290"/>
            <wp:effectExtent l="0" t="0" r="0" b="381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7" cstate="screen">
                      <a:extLst>
                        <a:ext uri="{28A0092B-C50C-407E-A947-70E740481C1C}">
                          <a14:useLocalDpi xmlns:a14="http://schemas.microsoft.com/office/drawing/2010/main"/>
                        </a:ext>
                      </a:extLst>
                    </a:blip>
                    <a:stretch>
                      <a:fillRect/>
                    </a:stretch>
                  </pic:blipFill>
                  <pic:spPr>
                    <a:xfrm>
                      <a:off x="0" y="0"/>
                      <a:ext cx="7315200" cy="3590290"/>
                    </a:xfrm>
                    <a:prstGeom prst="rect">
                      <a:avLst/>
                    </a:prstGeom>
                  </pic:spPr>
                </pic:pic>
              </a:graphicData>
            </a:graphic>
          </wp:inline>
        </w:drawing>
      </w:r>
    </w:p>
    <w:p w14:paraId="61DDACE0" w14:textId="77777777" w:rsidR="0080057C" w:rsidRPr="00B63365" w:rsidRDefault="0080057C" w:rsidP="00B63365"/>
    <w:sectPr w:rsidR="0080057C" w:rsidRPr="00B63365" w:rsidSect="00342E74">
      <w:footerReference w:type="even" r:id="rId48"/>
      <w:footerReference w:type="default" r:id="rId49"/>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F3802" w14:textId="77777777" w:rsidR="00B414A3" w:rsidRDefault="00B414A3" w:rsidP="00614DF7">
      <w:pPr>
        <w:spacing w:after="0" w:line="240" w:lineRule="auto"/>
      </w:pPr>
      <w:r>
        <w:separator/>
      </w:r>
    </w:p>
  </w:endnote>
  <w:endnote w:type="continuationSeparator" w:id="0">
    <w:p w14:paraId="651BF950" w14:textId="77777777" w:rsidR="00B414A3" w:rsidRDefault="00B414A3"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01495"/>
      <w:docPartObj>
        <w:docPartGallery w:val="Page Numbers (Bottom of Page)"/>
        <w:docPartUnique/>
      </w:docPartObj>
    </w:sdtPr>
    <w:sdtContent>
      <w:p w14:paraId="12A673F9" w14:textId="3F678D59" w:rsidR="000573BB" w:rsidRDefault="000573BB" w:rsidP="00310C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F0B6F" w14:textId="77777777" w:rsidR="000573BB" w:rsidRDefault="000573BB" w:rsidP="000573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2862448"/>
      <w:docPartObj>
        <w:docPartGallery w:val="Page Numbers (Bottom of Page)"/>
        <w:docPartUnique/>
      </w:docPartObj>
    </w:sdtPr>
    <w:sdtContent>
      <w:p w14:paraId="6E2BDD87" w14:textId="0A3E5C22" w:rsidR="000573BB" w:rsidRDefault="000573BB" w:rsidP="00310C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313787" w14:textId="77777777" w:rsidR="000573BB" w:rsidRDefault="000573BB" w:rsidP="000573B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8C474" w14:textId="77777777" w:rsidR="00B414A3" w:rsidRDefault="00B414A3" w:rsidP="00614DF7">
      <w:pPr>
        <w:spacing w:after="0" w:line="240" w:lineRule="auto"/>
      </w:pPr>
      <w:r>
        <w:separator/>
      </w:r>
    </w:p>
  </w:footnote>
  <w:footnote w:type="continuationSeparator" w:id="0">
    <w:p w14:paraId="5F079256" w14:textId="77777777" w:rsidR="00B414A3" w:rsidRDefault="00B414A3" w:rsidP="0061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729F8"/>
    <w:multiLevelType w:val="hybridMultilevel"/>
    <w:tmpl w:val="B390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4A6A81"/>
    <w:multiLevelType w:val="multilevel"/>
    <w:tmpl w:val="48B24A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58880306">
    <w:abstractNumId w:val="1"/>
  </w:num>
  <w:num w:numId="2" w16cid:durableId="1065644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A4A"/>
    <w:rsid w:val="00011B82"/>
    <w:rsid w:val="00034230"/>
    <w:rsid w:val="00045040"/>
    <w:rsid w:val="000460D4"/>
    <w:rsid w:val="000573BB"/>
    <w:rsid w:val="000B54F5"/>
    <w:rsid w:val="000C7808"/>
    <w:rsid w:val="00112BF6"/>
    <w:rsid w:val="0011517E"/>
    <w:rsid w:val="0012460D"/>
    <w:rsid w:val="00131828"/>
    <w:rsid w:val="00134C0D"/>
    <w:rsid w:val="00157D66"/>
    <w:rsid w:val="001611D8"/>
    <w:rsid w:val="00187373"/>
    <w:rsid w:val="00192506"/>
    <w:rsid w:val="001C0F25"/>
    <w:rsid w:val="001D73A3"/>
    <w:rsid w:val="0020656E"/>
    <w:rsid w:val="0023384A"/>
    <w:rsid w:val="00233F55"/>
    <w:rsid w:val="00265E42"/>
    <w:rsid w:val="0026785F"/>
    <w:rsid w:val="00270465"/>
    <w:rsid w:val="002B1EC2"/>
    <w:rsid w:val="002B5A1F"/>
    <w:rsid w:val="00307A0A"/>
    <w:rsid w:val="00342660"/>
    <w:rsid w:val="00342E74"/>
    <w:rsid w:val="00362DAA"/>
    <w:rsid w:val="0037733A"/>
    <w:rsid w:val="00381A5A"/>
    <w:rsid w:val="003832AA"/>
    <w:rsid w:val="003C15E2"/>
    <w:rsid w:val="003E3262"/>
    <w:rsid w:val="003E63CB"/>
    <w:rsid w:val="003F31F5"/>
    <w:rsid w:val="00411B65"/>
    <w:rsid w:val="00454920"/>
    <w:rsid w:val="004B233E"/>
    <w:rsid w:val="004C3439"/>
    <w:rsid w:val="004F6A5C"/>
    <w:rsid w:val="005157F8"/>
    <w:rsid w:val="00527A9E"/>
    <w:rsid w:val="005826B1"/>
    <w:rsid w:val="005A0AB2"/>
    <w:rsid w:val="005A1FC5"/>
    <w:rsid w:val="00611C02"/>
    <w:rsid w:val="00614DF7"/>
    <w:rsid w:val="0062123A"/>
    <w:rsid w:val="00621D04"/>
    <w:rsid w:val="00627275"/>
    <w:rsid w:val="006313B7"/>
    <w:rsid w:val="00646E75"/>
    <w:rsid w:val="0065723F"/>
    <w:rsid w:val="00672129"/>
    <w:rsid w:val="00680F40"/>
    <w:rsid w:val="00682EC8"/>
    <w:rsid w:val="00693D94"/>
    <w:rsid w:val="00694F26"/>
    <w:rsid w:val="006C423B"/>
    <w:rsid w:val="00702A3E"/>
    <w:rsid w:val="00767A6F"/>
    <w:rsid w:val="00771965"/>
    <w:rsid w:val="00774A1A"/>
    <w:rsid w:val="007A08CC"/>
    <w:rsid w:val="007B210A"/>
    <w:rsid w:val="007B54AC"/>
    <w:rsid w:val="007D311F"/>
    <w:rsid w:val="00800075"/>
    <w:rsid w:val="0080057C"/>
    <w:rsid w:val="00800598"/>
    <w:rsid w:val="00802F24"/>
    <w:rsid w:val="0080612F"/>
    <w:rsid w:val="00820E58"/>
    <w:rsid w:val="008324B3"/>
    <w:rsid w:val="00862823"/>
    <w:rsid w:val="00872567"/>
    <w:rsid w:val="00877CAF"/>
    <w:rsid w:val="00894BB1"/>
    <w:rsid w:val="00896296"/>
    <w:rsid w:val="008A2F20"/>
    <w:rsid w:val="008A6506"/>
    <w:rsid w:val="008B76F8"/>
    <w:rsid w:val="008E6E32"/>
    <w:rsid w:val="00910763"/>
    <w:rsid w:val="009179A8"/>
    <w:rsid w:val="009232E5"/>
    <w:rsid w:val="00923A10"/>
    <w:rsid w:val="00931FAF"/>
    <w:rsid w:val="00934AE6"/>
    <w:rsid w:val="00946017"/>
    <w:rsid w:val="009463C0"/>
    <w:rsid w:val="00956A23"/>
    <w:rsid w:val="00996406"/>
    <w:rsid w:val="009A2158"/>
    <w:rsid w:val="009B4634"/>
    <w:rsid w:val="009B4F05"/>
    <w:rsid w:val="009C3AC5"/>
    <w:rsid w:val="009E38A3"/>
    <w:rsid w:val="009F7656"/>
    <w:rsid w:val="009F7F16"/>
    <w:rsid w:val="00A01FE5"/>
    <w:rsid w:val="00A50BCD"/>
    <w:rsid w:val="00A6104A"/>
    <w:rsid w:val="00AE5E59"/>
    <w:rsid w:val="00B213DF"/>
    <w:rsid w:val="00B35A9D"/>
    <w:rsid w:val="00B414A3"/>
    <w:rsid w:val="00B54A4A"/>
    <w:rsid w:val="00B63365"/>
    <w:rsid w:val="00B86398"/>
    <w:rsid w:val="00B93E0A"/>
    <w:rsid w:val="00BD056D"/>
    <w:rsid w:val="00BD2D2F"/>
    <w:rsid w:val="00BE72D0"/>
    <w:rsid w:val="00C05A75"/>
    <w:rsid w:val="00C122C1"/>
    <w:rsid w:val="00C16830"/>
    <w:rsid w:val="00C20741"/>
    <w:rsid w:val="00C36D8A"/>
    <w:rsid w:val="00C62C10"/>
    <w:rsid w:val="00C72B97"/>
    <w:rsid w:val="00C9184D"/>
    <w:rsid w:val="00CF4700"/>
    <w:rsid w:val="00D04C97"/>
    <w:rsid w:val="00D540E4"/>
    <w:rsid w:val="00D66E3A"/>
    <w:rsid w:val="00DA3D3B"/>
    <w:rsid w:val="00DD5EC2"/>
    <w:rsid w:val="00E23820"/>
    <w:rsid w:val="00E55D74"/>
    <w:rsid w:val="00E73866"/>
    <w:rsid w:val="00E853AD"/>
    <w:rsid w:val="00E85CE1"/>
    <w:rsid w:val="00E963EC"/>
    <w:rsid w:val="00EB57DF"/>
    <w:rsid w:val="00F046A7"/>
    <w:rsid w:val="00F354D6"/>
    <w:rsid w:val="00F52C2D"/>
    <w:rsid w:val="00F62F3A"/>
    <w:rsid w:val="00F636E8"/>
    <w:rsid w:val="00F86647"/>
    <w:rsid w:val="00FA086D"/>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55CA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8324B3"/>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semiHidden/>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spacing w:before="120" w:after="0"/>
      <w:jc w:val="left"/>
    </w:pPr>
    <w:rPr>
      <w:rFonts w:cstheme="minorHAnsi"/>
      <w:b/>
      <w:bCs/>
      <w:i/>
      <w:iCs/>
      <w:sz w:val="24"/>
      <w:szCs w:val="24"/>
    </w:rPr>
  </w:style>
  <w:style w:type="paragraph" w:styleId="TOC2">
    <w:name w:val="toc 2"/>
    <w:basedOn w:val="Normal"/>
    <w:next w:val="Normal"/>
    <w:autoRedefine/>
    <w:uiPriority w:val="39"/>
    <w:rsid w:val="00381A5A"/>
    <w:pPr>
      <w:spacing w:before="120" w:after="0"/>
      <w:ind w:left="200"/>
      <w:jc w:val="left"/>
    </w:pPr>
    <w:rPr>
      <w:rFonts w:cstheme="minorHAnsi"/>
      <w:b/>
      <w:bCs/>
      <w:sz w:val="22"/>
      <w:szCs w:val="22"/>
    </w:rPr>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table" w:styleId="TableGrid">
    <w:name w:val="Table Grid"/>
    <w:basedOn w:val="TableNormal"/>
    <w:uiPriority w:val="39"/>
    <w:rsid w:val="00EB5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0">
    <w:name w:val="HEADING 3"/>
    <w:basedOn w:val="Heading3"/>
    <w:qFormat/>
    <w:rsid w:val="009232E5"/>
  </w:style>
  <w:style w:type="table" w:styleId="TableGridLight">
    <w:name w:val="Grid Table Light"/>
    <w:basedOn w:val="TableNormal"/>
    <w:uiPriority w:val="40"/>
    <w:rsid w:val="009179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9179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179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179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40">
    <w:name w:val="HEADING4"/>
    <w:basedOn w:val="Quote"/>
    <w:next w:val="Heading4"/>
    <w:qFormat/>
    <w:rsid w:val="00D540E4"/>
  </w:style>
  <w:style w:type="character" w:styleId="Hyperlink">
    <w:name w:val="Hyperlink"/>
    <w:basedOn w:val="DefaultParagraphFont"/>
    <w:uiPriority w:val="99"/>
    <w:unhideWhenUsed/>
    <w:rsid w:val="003C15E2"/>
    <w:rPr>
      <w:color w:val="9454C3" w:themeColor="hyperlink"/>
      <w:u w:val="single"/>
    </w:rPr>
  </w:style>
  <w:style w:type="character" w:styleId="UnresolvedMention">
    <w:name w:val="Unresolved Mention"/>
    <w:basedOn w:val="DefaultParagraphFont"/>
    <w:uiPriority w:val="99"/>
    <w:semiHidden/>
    <w:rsid w:val="003C15E2"/>
    <w:rPr>
      <w:color w:val="605E5C"/>
      <w:shd w:val="clear" w:color="auto" w:fill="E1DFDD"/>
    </w:rPr>
  </w:style>
  <w:style w:type="paragraph" w:styleId="TOC3">
    <w:name w:val="toc 3"/>
    <w:basedOn w:val="Normal"/>
    <w:next w:val="Normal"/>
    <w:autoRedefine/>
    <w:uiPriority w:val="39"/>
    <w:unhideWhenUsed/>
    <w:rsid w:val="00AE5E59"/>
    <w:pPr>
      <w:spacing w:after="0"/>
      <w:ind w:left="400"/>
      <w:jc w:val="left"/>
    </w:pPr>
    <w:rPr>
      <w:rFonts w:cstheme="minorHAnsi"/>
    </w:rPr>
  </w:style>
  <w:style w:type="paragraph" w:styleId="TOC4">
    <w:name w:val="toc 4"/>
    <w:basedOn w:val="Normal"/>
    <w:next w:val="Normal"/>
    <w:autoRedefine/>
    <w:uiPriority w:val="39"/>
    <w:semiHidden/>
    <w:unhideWhenUsed/>
    <w:rsid w:val="00AE5E59"/>
    <w:pPr>
      <w:spacing w:after="0"/>
      <w:ind w:left="600"/>
      <w:jc w:val="left"/>
    </w:pPr>
    <w:rPr>
      <w:rFonts w:cstheme="minorHAnsi"/>
    </w:rPr>
  </w:style>
  <w:style w:type="paragraph" w:styleId="TOC5">
    <w:name w:val="toc 5"/>
    <w:basedOn w:val="Normal"/>
    <w:next w:val="Normal"/>
    <w:autoRedefine/>
    <w:uiPriority w:val="39"/>
    <w:semiHidden/>
    <w:unhideWhenUsed/>
    <w:rsid w:val="00AE5E59"/>
    <w:pPr>
      <w:spacing w:after="0"/>
      <w:ind w:left="800"/>
      <w:jc w:val="left"/>
    </w:pPr>
    <w:rPr>
      <w:rFonts w:cstheme="minorHAnsi"/>
    </w:rPr>
  </w:style>
  <w:style w:type="paragraph" w:styleId="TOC6">
    <w:name w:val="toc 6"/>
    <w:basedOn w:val="Normal"/>
    <w:next w:val="Normal"/>
    <w:autoRedefine/>
    <w:uiPriority w:val="39"/>
    <w:semiHidden/>
    <w:unhideWhenUsed/>
    <w:rsid w:val="00AE5E59"/>
    <w:pPr>
      <w:spacing w:after="0"/>
      <w:ind w:left="1000"/>
      <w:jc w:val="left"/>
    </w:pPr>
    <w:rPr>
      <w:rFonts w:cstheme="minorHAnsi"/>
    </w:rPr>
  </w:style>
  <w:style w:type="paragraph" w:styleId="TOC7">
    <w:name w:val="toc 7"/>
    <w:basedOn w:val="Normal"/>
    <w:next w:val="Normal"/>
    <w:autoRedefine/>
    <w:uiPriority w:val="39"/>
    <w:semiHidden/>
    <w:unhideWhenUsed/>
    <w:rsid w:val="00AE5E59"/>
    <w:pPr>
      <w:spacing w:after="0"/>
      <w:ind w:left="1200"/>
      <w:jc w:val="left"/>
    </w:pPr>
    <w:rPr>
      <w:rFonts w:cstheme="minorHAnsi"/>
    </w:rPr>
  </w:style>
  <w:style w:type="paragraph" w:styleId="TOC8">
    <w:name w:val="toc 8"/>
    <w:basedOn w:val="Normal"/>
    <w:next w:val="Normal"/>
    <w:autoRedefine/>
    <w:uiPriority w:val="39"/>
    <w:semiHidden/>
    <w:unhideWhenUsed/>
    <w:rsid w:val="00AE5E59"/>
    <w:pPr>
      <w:spacing w:after="0"/>
      <w:ind w:left="1400"/>
      <w:jc w:val="left"/>
    </w:pPr>
    <w:rPr>
      <w:rFonts w:cstheme="minorHAnsi"/>
    </w:rPr>
  </w:style>
  <w:style w:type="paragraph" w:styleId="TOC9">
    <w:name w:val="toc 9"/>
    <w:basedOn w:val="Normal"/>
    <w:next w:val="Normal"/>
    <w:autoRedefine/>
    <w:uiPriority w:val="39"/>
    <w:semiHidden/>
    <w:unhideWhenUsed/>
    <w:rsid w:val="00AE5E59"/>
    <w:pPr>
      <w:spacing w:after="0"/>
      <w:ind w:left="1600"/>
      <w:jc w:val="left"/>
    </w:pPr>
    <w:rPr>
      <w:rFonts w:cstheme="minorHAnsi"/>
    </w:rPr>
  </w:style>
  <w:style w:type="character" w:styleId="PageNumber">
    <w:name w:val="page number"/>
    <w:basedOn w:val="DefaultParagraphFont"/>
    <w:uiPriority w:val="99"/>
    <w:semiHidden/>
    <w:unhideWhenUsed/>
    <w:rsid w:val="00057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8320">
      <w:bodyDiv w:val="1"/>
      <w:marLeft w:val="0"/>
      <w:marRight w:val="0"/>
      <w:marTop w:val="0"/>
      <w:marBottom w:val="0"/>
      <w:divBdr>
        <w:top w:val="none" w:sz="0" w:space="0" w:color="auto"/>
        <w:left w:val="none" w:sz="0" w:space="0" w:color="auto"/>
        <w:bottom w:val="none" w:sz="0" w:space="0" w:color="auto"/>
        <w:right w:val="none" w:sz="0" w:space="0" w:color="auto"/>
      </w:divBdr>
    </w:div>
    <w:div w:id="381489256">
      <w:bodyDiv w:val="1"/>
      <w:marLeft w:val="0"/>
      <w:marRight w:val="0"/>
      <w:marTop w:val="0"/>
      <w:marBottom w:val="0"/>
      <w:divBdr>
        <w:top w:val="none" w:sz="0" w:space="0" w:color="auto"/>
        <w:left w:val="none" w:sz="0" w:space="0" w:color="auto"/>
        <w:bottom w:val="none" w:sz="0" w:space="0" w:color="auto"/>
        <w:right w:val="none" w:sz="0" w:space="0" w:color="auto"/>
      </w:divBdr>
    </w:div>
    <w:div w:id="779836257">
      <w:bodyDiv w:val="1"/>
      <w:marLeft w:val="0"/>
      <w:marRight w:val="0"/>
      <w:marTop w:val="0"/>
      <w:marBottom w:val="0"/>
      <w:divBdr>
        <w:top w:val="none" w:sz="0" w:space="0" w:color="auto"/>
        <w:left w:val="none" w:sz="0" w:space="0" w:color="auto"/>
        <w:bottom w:val="none" w:sz="0" w:space="0" w:color="auto"/>
        <w:right w:val="none" w:sz="0" w:space="0" w:color="auto"/>
      </w:divBdr>
    </w:div>
    <w:div w:id="966160519">
      <w:bodyDiv w:val="1"/>
      <w:marLeft w:val="0"/>
      <w:marRight w:val="0"/>
      <w:marTop w:val="0"/>
      <w:marBottom w:val="0"/>
      <w:divBdr>
        <w:top w:val="none" w:sz="0" w:space="0" w:color="auto"/>
        <w:left w:val="none" w:sz="0" w:space="0" w:color="auto"/>
        <w:bottom w:val="none" w:sz="0" w:space="0" w:color="auto"/>
        <w:right w:val="none" w:sz="0" w:space="0" w:color="auto"/>
      </w:divBdr>
    </w:div>
    <w:div w:id="1307053705">
      <w:bodyDiv w:val="1"/>
      <w:marLeft w:val="0"/>
      <w:marRight w:val="0"/>
      <w:marTop w:val="0"/>
      <w:marBottom w:val="0"/>
      <w:divBdr>
        <w:top w:val="none" w:sz="0" w:space="0" w:color="auto"/>
        <w:left w:val="none" w:sz="0" w:space="0" w:color="auto"/>
        <w:bottom w:val="none" w:sz="0" w:space="0" w:color="auto"/>
        <w:right w:val="none" w:sz="0" w:space="0" w:color="auto"/>
      </w:divBdr>
    </w:div>
    <w:div w:id="1528056805">
      <w:bodyDiv w:val="1"/>
      <w:marLeft w:val="0"/>
      <w:marRight w:val="0"/>
      <w:marTop w:val="0"/>
      <w:marBottom w:val="0"/>
      <w:divBdr>
        <w:top w:val="none" w:sz="0" w:space="0" w:color="auto"/>
        <w:left w:val="none" w:sz="0" w:space="0" w:color="auto"/>
        <w:bottom w:val="none" w:sz="0" w:space="0" w:color="auto"/>
        <w:right w:val="none" w:sz="0" w:space="0" w:color="auto"/>
      </w:divBdr>
    </w:div>
    <w:div w:id="1627740811">
      <w:bodyDiv w:val="1"/>
      <w:marLeft w:val="0"/>
      <w:marRight w:val="0"/>
      <w:marTop w:val="0"/>
      <w:marBottom w:val="0"/>
      <w:divBdr>
        <w:top w:val="none" w:sz="0" w:space="0" w:color="auto"/>
        <w:left w:val="none" w:sz="0" w:space="0" w:color="auto"/>
        <w:bottom w:val="none" w:sz="0" w:space="0" w:color="auto"/>
        <w:right w:val="none" w:sz="0" w:space="0" w:color="auto"/>
      </w:divBdr>
    </w:div>
    <w:div w:id="193497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Cloudstrucc/PowerPlatformCICD/blob/main/PowerPlatform-CI.yml"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Cloudstrucc/PowerPlatformCICD/blob/main/PowerPlatform-Deployment.json" TargetMode="External"/><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Cloudstrucc/PowerPlatformCICD/blob/main/PortalMigration.ps1"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d\AppData\Local\Microsoft\Office\16.0\DTS\en-US%7b577F5344-8741-42DE-BFEE-D1B70EE8AF03%7d\%7bB09C3E7C-76B3-4DD2-8176-665A8CF2FA8C%7dtf16412212_win32.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2.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3747A5-D761-4F05-9B63-6C04E42A23B4}">
  <ds:schemaRefs>
    <ds:schemaRef ds:uri="http://schemas.openxmlformats.org/officeDocument/2006/bibliography"/>
  </ds:schemaRefs>
</ds:datastoreItem>
</file>

<file path=customXml/itemProps4.xml><?xml version="1.0" encoding="utf-8"?>
<ds:datastoreItem xmlns:ds="http://schemas.openxmlformats.org/officeDocument/2006/customXml" ds:itemID="{D48BFBD1-E885-4C9E-9451-46C62F4BD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C:\Users\Fred\AppData\Local\Microsoft\Office\16.0\DTS\en-US{577F5344-8741-42DE-BFEE-D1B70EE8AF03}\{B09C3E7C-76B3-4DD2-8176-665A8CF2FA8C}tf16412212_win32.dotx</Template>
  <TotalTime>0</TotalTime>
  <Pages>24</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2022-06-16T04:11:00Z</dcterms:created>
  <dcterms:modified xsi:type="dcterms:W3CDTF">2022-06-16T04:12:00Z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